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sz w:val="21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278839296" behindDoc="0" locked="0" layoutInCell="1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1492250</wp:posOffset>
                </wp:positionV>
                <wp:extent cx="2176145" cy="680720"/>
                <wp:effectExtent l="0" t="0" r="14605" b="508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8940" y="2609215"/>
                          <a:ext cx="2176145" cy="68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72"/>
                                <w:lang w:val="en-US"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7pt;margin-top:117.5pt;height:53.6pt;width:171.35pt;z-index:-2016128000;mso-width-relative:page;mso-height-relative:page;" filled="f" stroked="f" coordsize="21600,21600" o:gfxdata="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IQK3NwAAAALAQAADwAAAAAAAAABACAAAAAiAAAAZHJzL2Rvd25yZXYueG1sUEsB&#10;AhQAFAAAAAgAh07iQOqofLYqAgAAJg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72"/>
                          <w:szCs w:val="72"/>
                          <w:lang w:val="en-US"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1"/>
          <w:lang w:eastAsia="zh-CN"/>
        </w:rPr>
        <w:drawing>
          <wp:anchor distT="0" distB="0" distL="114300" distR="114300" simplePos="0" relativeHeight="2468617216" behindDoc="1" locked="0" layoutInCell="1" allowOverlap="1">
            <wp:simplePos x="0" y="0"/>
            <wp:positionH relativeFrom="column">
              <wp:posOffset>-1155065</wp:posOffset>
            </wp:positionH>
            <wp:positionV relativeFrom="paragraph">
              <wp:posOffset>-954405</wp:posOffset>
            </wp:positionV>
            <wp:extent cx="7799705" cy="10856595"/>
            <wp:effectExtent l="0" t="0" r="10795" b="1905"/>
            <wp:wrapNone/>
            <wp:docPr id="9" name="图片 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99705" cy="1085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301867520" behindDoc="0" locked="0" layoutInCell="1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5932170</wp:posOffset>
                </wp:positionV>
                <wp:extent cx="3611245" cy="2343150"/>
                <wp:effectExtent l="0" t="0" r="8255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1245" cy="2343150"/>
                          <a:chOff x="3025" y="11640"/>
                          <a:chExt cx="5687" cy="3690"/>
                        </a:xfrm>
                      </wpg:grpSpPr>
                      <wps:wsp>
                        <wps:cNvPr id="43" name="文本框 43"/>
                        <wps:cNvSpPr txBox="1"/>
                        <wps:spPr>
                          <a:xfrm>
                            <a:off x="3894" y="13566"/>
                            <a:ext cx="3974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eastAsia="zh-CN"/>
                                </w:rPr>
                                <w:t>联系手机：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</w:rPr>
                                <w:t>13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val="en-US" w:eastAsia="zh-CN"/>
                                </w:rPr>
                                <w:t>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</w:rPr>
                                <w:t>8888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val="en-US" w:eastAsia="zh-CN"/>
                                </w:rPr>
                                <w:t>8888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4" name="文本框 44"/>
                        <wps:cNvSpPr txBox="1"/>
                        <wps:spPr>
                          <a:xfrm>
                            <a:off x="3874" y="12585"/>
                            <a:ext cx="3845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595959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eastAsia="zh-CN"/>
                                </w:rPr>
                                <w:t>毕业院校：广播电视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/>
                                  <w:sz w:val="32"/>
                                  <w:szCs w:val="32"/>
                                  <w:lang w:eastAsia="zh-CN"/>
                                </w:rPr>
                                <w:t>大学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5" name="文本框 45"/>
                        <wps:cNvSpPr txBox="1"/>
                        <wps:spPr>
                          <a:xfrm>
                            <a:off x="3896" y="14535"/>
                            <a:ext cx="4490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eastAsia="zh-CN"/>
                                </w:rPr>
                                <w:t>电子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</w:rPr>
                                <w:t>邮箱：12345@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val="en-US" w:eastAsia="zh-CN"/>
                                </w:rPr>
                                <w:t>126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3902" y="11640"/>
                            <a:ext cx="2994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595959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eastAsia="zh-CN"/>
                                </w:rPr>
                                <w:t>姓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val="en-US" w:eastAsia="zh-CN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595959"/>
                                  <w:sz w:val="32"/>
                                  <w:szCs w:val="32"/>
                                  <w:lang w:eastAsia="zh-CN"/>
                                </w:rPr>
                                <w:t>名：小狮子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7" name="任意多边形 47"/>
                        <wps:cNvSpPr/>
                        <wps:spPr>
                          <a:xfrm>
                            <a:off x="3126" y="12674"/>
                            <a:ext cx="495" cy="5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125308" y="197415"/>
                              </a:cxn>
                              <a:cxn ang="0">
                                <a:pos x="65182" y="107808"/>
                              </a:cxn>
                              <a:cxn ang="0">
                                <a:pos x="125308" y="53764"/>
                              </a:cxn>
                              <a:cxn ang="0">
                                <a:pos x="185153" y="107808"/>
                              </a:cxn>
                              <a:cxn ang="0">
                                <a:pos x="125308" y="197415"/>
                              </a:cxn>
                              <a:cxn ang="0">
                                <a:pos x="125308" y="72245"/>
                              </a:cxn>
                              <a:cxn ang="0">
                                <a:pos x="85693" y="107808"/>
                              </a:cxn>
                              <a:cxn ang="0">
                                <a:pos x="125308" y="144771"/>
                              </a:cxn>
                              <a:cxn ang="0">
                                <a:pos x="166328" y="107808"/>
                              </a:cxn>
                              <a:cxn ang="0">
                                <a:pos x="125308" y="72245"/>
                              </a:cxn>
                              <a:cxn ang="0">
                                <a:pos x="125308" y="72245"/>
                              </a:cxn>
                              <a:cxn ang="0">
                                <a:pos x="125308" y="72245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446" y="705"/>
                                </a:moveTo>
                                <a:cubicBezTo>
                                  <a:pt x="446" y="705"/>
                                  <a:pt x="232" y="493"/>
                                  <a:pt x="232" y="385"/>
                                </a:cubicBezTo>
                                <a:cubicBezTo>
                                  <a:pt x="232" y="282"/>
                                  <a:pt x="331" y="192"/>
                                  <a:pt x="446" y="192"/>
                                </a:cubicBezTo>
                                <a:cubicBezTo>
                                  <a:pt x="566" y="192"/>
                                  <a:pt x="659" y="282"/>
                                  <a:pt x="659" y="385"/>
                                </a:cubicBezTo>
                                <a:cubicBezTo>
                                  <a:pt x="659" y="493"/>
                                  <a:pt x="446" y="705"/>
                                  <a:pt x="446" y="705"/>
                                </a:cubicBezTo>
                                <a:close/>
                                <a:moveTo>
                                  <a:pt x="446" y="258"/>
                                </a:moveTo>
                                <a:cubicBezTo>
                                  <a:pt x="367" y="258"/>
                                  <a:pt x="305" y="315"/>
                                  <a:pt x="305" y="385"/>
                                </a:cubicBezTo>
                                <a:cubicBezTo>
                                  <a:pt x="305" y="456"/>
                                  <a:pt x="367" y="517"/>
                                  <a:pt x="446" y="517"/>
                                </a:cubicBezTo>
                                <a:cubicBezTo>
                                  <a:pt x="524" y="517"/>
                                  <a:pt x="592" y="456"/>
                                  <a:pt x="592" y="385"/>
                                </a:cubicBezTo>
                                <a:cubicBezTo>
                                  <a:pt x="592" y="315"/>
                                  <a:pt x="524" y="258"/>
                                  <a:pt x="446" y="258"/>
                                </a:cubicBezTo>
                                <a:close/>
                                <a:moveTo>
                                  <a:pt x="446" y="258"/>
                                </a:moveTo>
                                <a:cubicBezTo>
                                  <a:pt x="446" y="258"/>
                                  <a:pt x="446" y="258"/>
                                  <a:pt x="446" y="258"/>
                                </a:cubicBezTo>
                              </a:path>
                            </a:pathLst>
                          </a:custGeom>
                          <a:solidFill>
                            <a:srgbClr val="1E1935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8" name="任意多边形 48"/>
                        <wps:cNvSpPr/>
                        <wps:spPr>
                          <a:xfrm>
                            <a:off x="3135" y="13708"/>
                            <a:ext cx="493" cy="5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0491" y="192375"/>
                              </a:cxn>
                              <a:cxn ang="0">
                                <a:pos x="154247" y="188735"/>
                              </a:cxn>
                              <a:cxn ang="0">
                                <a:pos x="145537" y="183694"/>
                              </a:cxn>
                              <a:cxn ang="0">
                                <a:pos x="102831" y="147011"/>
                              </a:cxn>
                              <a:cxn ang="0">
                                <a:pos x="102831" y="147011"/>
                              </a:cxn>
                              <a:cxn ang="0">
                                <a:pos x="75297" y="63845"/>
                              </a:cxn>
                              <a:cxn ang="0">
                                <a:pos x="105360" y="70285"/>
                              </a:cxn>
                              <a:cxn ang="0">
                                <a:pos x="110417" y="99127"/>
                              </a:cxn>
                              <a:cxn ang="0">
                                <a:pos x="126713" y="138331"/>
                              </a:cxn>
                              <a:cxn ang="0">
                                <a:pos x="161833" y="152052"/>
                              </a:cxn>
                              <a:cxn ang="0">
                                <a:pos x="191615" y="157092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9201" y="182294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709" y="651"/>
                                </a:moveTo>
                                <a:cubicBezTo>
                                  <a:pt x="696" y="678"/>
                                  <a:pt x="678" y="687"/>
                                  <a:pt x="678" y="687"/>
                                </a:cubicBezTo>
                                <a:cubicBezTo>
                                  <a:pt x="642" y="705"/>
                                  <a:pt x="593" y="696"/>
                                  <a:pt x="549" y="674"/>
                                </a:cubicBezTo>
                                <a:cubicBezTo>
                                  <a:pt x="549" y="674"/>
                                  <a:pt x="549" y="674"/>
                                  <a:pt x="518" y="656"/>
                                </a:cubicBezTo>
                                <a:cubicBezTo>
                                  <a:pt x="455" y="624"/>
                                  <a:pt x="366" y="525"/>
                                  <a:pt x="366" y="525"/>
                                </a:cubicBezTo>
                                <a:cubicBezTo>
                                  <a:pt x="366" y="525"/>
                                  <a:pt x="366" y="525"/>
                                  <a:pt x="366" y="525"/>
                                </a:cubicBezTo>
                                <a:cubicBezTo>
                                  <a:pt x="304" y="462"/>
                                  <a:pt x="184" y="300"/>
                                  <a:pt x="268" y="228"/>
                                </a:cubicBezTo>
                                <a:cubicBezTo>
                                  <a:pt x="313" y="192"/>
                                  <a:pt x="344" y="206"/>
                                  <a:pt x="375" y="251"/>
                                </a:cubicBezTo>
                                <a:cubicBezTo>
                                  <a:pt x="406" y="291"/>
                                  <a:pt x="429" y="318"/>
                                  <a:pt x="393" y="354"/>
                                </a:cubicBezTo>
                                <a:cubicBezTo>
                                  <a:pt x="393" y="354"/>
                                  <a:pt x="348" y="390"/>
                                  <a:pt x="451" y="494"/>
                                </a:cubicBezTo>
                                <a:cubicBezTo>
                                  <a:pt x="544" y="579"/>
                                  <a:pt x="576" y="543"/>
                                  <a:pt x="576" y="543"/>
                                </a:cubicBezTo>
                                <a:cubicBezTo>
                                  <a:pt x="602" y="507"/>
                                  <a:pt x="642" y="530"/>
                                  <a:pt x="682" y="561"/>
                                </a:cubicBezTo>
                                <a:cubicBezTo>
                                  <a:pt x="718" y="588"/>
                                  <a:pt x="731" y="615"/>
                                  <a:pt x="709" y="651"/>
                                </a:cubicBezTo>
                                <a:close/>
                                <a:moveTo>
                                  <a:pt x="709" y="651"/>
                                </a:moveTo>
                                <a:cubicBezTo>
                                  <a:pt x="709" y="651"/>
                                  <a:pt x="709" y="651"/>
                                  <a:pt x="709" y="651"/>
                                </a:cubicBezTo>
                              </a:path>
                            </a:pathLst>
                          </a:custGeom>
                          <a:solidFill>
                            <a:srgbClr val="1E1935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9" name="任意多边形 49"/>
                        <wps:cNvSpPr/>
                        <wps:spPr>
                          <a:xfrm>
                            <a:off x="3135" y="14685"/>
                            <a:ext cx="495" cy="5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48325" y="178374"/>
                              </a:cxn>
                              <a:cxn ang="0">
                                <a:pos x="96088" y="135250"/>
                              </a:cxn>
                              <a:cxn ang="0">
                                <a:pos x="125308" y="159052"/>
                              </a:cxn>
                              <a:cxn ang="0">
                                <a:pos x="154247" y="135250"/>
                              </a:cxn>
                              <a:cxn ang="0">
                                <a:pos x="202010" y="178374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48325" y="168853"/>
                              </a:cxn>
                              <a:cxn ang="0">
                                <a:pos x="48325" y="97167"/>
                              </a:cxn>
                              <a:cxn ang="0">
                                <a:pos x="91593" y="130770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158742" y="130770"/>
                              </a:cxn>
                              <a:cxn ang="0">
                                <a:pos x="202010" y="97167"/>
                              </a:cxn>
                              <a:cxn ang="0">
                                <a:pos x="202010" y="168853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48325" y="87646"/>
                              </a:cxn>
                              <a:cxn ang="0">
                                <a:pos x="48325" y="73085"/>
                              </a:cxn>
                              <a:cxn ang="0">
                                <a:pos x="202010" y="73085"/>
                              </a:cxn>
                              <a:cxn ang="0">
                                <a:pos x="202010" y="87646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719" y="637"/>
                                </a:move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172" y="637"/>
                                  <a:pt x="172" y="637"/>
                                  <a:pt x="172" y="637"/>
                                </a:cubicBezTo>
                                <a:cubicBezTo>
                                  <a:pt x="342" y="483"/>
                                  <a:pt x="342" y="483"/>
                                  <a:pt x="342" y="483"/>
                                </a:cubicBezTo>
                                <a:cubicBezTo>
                                  <a:pt x="446" y="568"/>
                                  <a:pt x="446" y="568"/>
                                  <a:pt x="446" y="568"/>
                                </a:cubicBezTo>
                                <a:cubicBezTo>
                                  <a:pt x="549" y="483"/>
                                  <a:pt x="549" y="483"/>
                                  <a:pt x="549" y="483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lose/>
                                <a:moveTo>
                                  <a:pt x="326" y="467"/>
                                </a:move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172" y="603"/>
                                  <a:pt x="172" y="603"/>
                                  <a:pt x="172" y="603"/>
                                </a:cubicBezTo>
                                <a:cubicBezTo>
                                  <a:pt x="172" y="347"/>
                                  <a:pt x="172" y="347"/>
                                  <a:pt x="172" y="34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lose/>
                                <a:moveTo>
                                  <a:pt x="719" y="603"/>
                                </a:move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565" y="467"/>
                                  <a:pt x="565" y="467"/>
                                  <a:pt x="565" y="467"/>
                                </a:cubicBezTo>
                                <a:cubicBezTo>
                                  <a:pt x="719" y="347"/>
                                  <a:pt x="719" y="347"/>
                                  <a:pt x="719" y="347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lose/>
                                <a:moveTo>
                                  <a:pt x="446" y="536"/>
                                </a:move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172" y="313"/>
                                  <a:pt x="172" y="313"/>
                                  <a:pt x="172" y="313"/>
                                </a:cubicBezTo>
                                <a:cubicBezTo>
                                  <a:pt x="172" y="261"/>
                                  <a:pt x="172" y="261"/>
                                  <a:pt x="172" y="261"/>
                                </a:cubicBezTo>
                                <a:cubicBezTo>
                                  <a:pt x="719" y="261"/>
                                  <a:pt x="719" y="261"/>
                                  <a:pt x="719" y="261"/>
                                </a:cubicBezTo>
                                <a:cubicBezTo>
                                  <a:pt x="719" y="313"/>
                                  <a:pt x="719" y="313"/>
                                  <a:pt x="719" y="313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lose/>
                                <a:moveTo>
                                  <a:pt x="446" y="536"/>
                                </a:move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935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0" name="任意多边形 50"/>
                        <wps:cNvSpPr/>
                        <wps:spPr>
                          <a:xfrm>
                            <a:off x="3126" y="11805"/>
                            <a:ext cx="495" cy="5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427"/>
                              </a:cxn>
                              <a:cxn ang="0">
                                <a:pos x="41968" y="0"/>
                              </a:cxn>
                              <a:cxn ang="0">
                                <a:pos x="210126" y="0"/>
                              </a:cxn>
                              <a:cxn ang="0">
                                <a:pos x="252095" y="42427"/>
                              </a:cxn>
                              <a:cxn ang="0">
                                <a:pos x="252095" y="211572"/>
                              </a:cxn>
                              <a:cxn ang="0">
                                <a:pos x="210126" y="254000"/>
                              </a:cxn>
                              <a:cxn ang="0">
                                <a:pos x="41968" y="254000"/>
                              </a:cxn>
                              <a:cxn ang="0">
                                <a:pos x="0" y="211572"/>
                              </a:cxn>
                              <a:cxn ang="0">
                                <a:pos x="0" y="42427"/>
                              </a:cxn>
                              <a:cxn ang="0">
                                <a:pos x="79431" y="151608"/>
                              </a:cxn>
                              <a:cxn ang="0">
                                <a:pos x="63094" y="193187"/>
                              </a:cxn>
                              <a:cxn ang="0">
                                <a:pos x="126188" y="199409"/>
                              </a:cxn>
                              <a:cxn ang="0">
                                <a:pos x="189000" y="193187"/>
                              </a:cxn>
                              <a:cxn ang="0">
                                <a:pos x="172663" y="151608"/>
                              </a:cxn>
                              <a:cxn ang="0">
                                <a:pos x="126188" y="140293"/>
                              </a:cxn>
                              <a:cxn ang="0">
                                <a:pos x="79431" y="151608"/>
                              </a:cxn>
                              <a:cxn ang="0">
                                <a:pos x="126188" y="54307"/>
                              </a:cxn>
                              <a:cxn ang="0">
                                <a:pos x="89571" y="87118"/>
                              </a:cxn>
                              <a:cxn ang="0">
                                <a:pos x="89571" y="97300"/>
                              </a:cxn>
                              <a:cxn ang="0">
                                <a:pos x="126188" y="130111"/>
                              </a:cxn>
                              <a:cxn ang="0">
                                <a:pos x="162523" y="97300"/>
                              </a:cxn>
                              <a:cxn ang="0">
                                <a:pos x="162523" y="87118"/>
                              </a:cxn>
                              <a:cxn ang="0">
                                <a:pos x="126188" y="54307"/>
                              </a:cxn>
                              <a:cxn ang="0">
                                <a:pos x="126188" y="54307"/>
                              </a:cxn>
                              <a:cxn ang="0">
                                <a:pos x="126188" y="54307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282" y="536"/>
                                </a:moveTo>
                                <a:cubicBezTo>
                                  <a:pt x="282" y="536"/>
                                  <a:pt x="282" y="536"/>
                                  <a:pt x="224" y="683"/>
                                </a:cubicBezTo>
                                <a:cubicBezTo>
                                  <a:pt x="224" y="683"/>
                                  <a:pt x="336" y="705"/>
                                  <a:pt x="448" y="705"/>
                                </a:cubicBezTo>
                                <a:cubicBezTo>
                                  <a:pt x="559" y="705"/>
                                  <a:pt x="671" y="683"/>
                                  <a:pt x="671" y="683"/>
                                </a:cubicBezTo>
                                <a:cubicBezTo>
                                  <a:pt x="671" y="683"/>
                                  <a:pt x="671" y="683"/>
                                  <a:pt x="613" y="536"/>
                                </a:cubicBezTo>
                                <a:cubicBezTo>
                                  <a:pt x="613" y="536"/>
                                  <a:pt x="528" y="496"/>
                                  <a:pt x="448" y="496"/>
                                </a:cubicBezTo>
                                <a:cubicBezTo>
                                  <a:pt x="371" y="496"/>
                                  <a:pt x="282" y="536"/>
                                  <a:pt x="282" y="536"/>
                                </a:cubicBezTo>
                                <a:close/>
                                <a:moveTo>
                                  <a:pt x="448" y="192"/>
                                </a:moveTo>
                                <a:cubicBezTo>
                                  <a:pt x="385" y="192"/>
                                  <a:pt x="327" y="241"/>
                                  <a:pt x="318" y="308"/>
                                </a:cubicBezTo>
                                <a:cubicBezTo>
                                  <a:pt x="318" y="313"/>
                                  <a:pt x="318" y="340"/>
                                  <a:pt x="318" y="344"/>
                                </a:cubicBezTo>
                                <a:cubicBezTo>
                                  <a:pt x="318" y="375"/>
                                  <a:pt x="367" y="460"/>
                                  <a:pt x="448" y="460"/>
                                </a:cubicBezTo>
                                <a:cubicBezTo>
                                  <a:pt x="528" y="460"/>
                                  <a:pt x="577" y="375"/>
                                  <a:pt x="577" y="344"/>
                                </a:cubicBezTo>
                                <a:cubicBezTo>
                                  <a:pt x="577" y="335"/>
                                  <a:pt x="577" y="313"/>
                                  <a:pt x="577" y="308"/>
                                </a:cubicBezTo>
                                <a:cubicBezTo>
                                  <a:pt x="568" y="241"/>
                                  <a:pt x="510" y="192"/>
                                  <a:pt x="448" y="192"/>
                                </a:cubicBezTo>
                                <a:close/>
                                <a:moveTo>
                                  <a:pt x="448" y="192"/>
                                </a:moveTo>
                                <a:cubicBezTo>
                                  <a:pt x="448" y="192"/>
                                  <a:pt x="448" y="192"/>
                                  <a:pt x="448" y="192"/>
                                </a:cubicBezTo>
                              </a:path>
                            </a:pathLst>
                          </a:custGeom>
                          <a:solidFill>
                            <a:srgbClr val="1E1935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1" name="直接连接符 51"/>
                        <wps:cNvCnPr/>
                        <wps:spPr>
                          <a:xfrm>
                            <a:off x="3035" y="15329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3" name="直接连接符 53"/>
                        <wps:cNvCnPr/>
                        <wps:spPr>
                          <a:xfrm>
                            <a:off x="3025" y="14376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4" name="直接连接符 54"/>
                        <wps:cNvCnPr/>
                        <wps:spPr>
                          <a:xfrm>
                            <a:off x="3043" y="13404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3033" y="12494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7pt;margin-top:467.1pt;height:184.5pt;width:284.35pt;z-index:1301867520;mso-width-relative:page;mso-height-relative:page;" coordorigin="3025,11640" coordsize="5687,3690" o:gfxdata="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">
                <o:lock v:ext="edit" aspectratio="f"/>
                <v:shape id="_x0000_s1026" o:spid="_x0000_s1026" o:spt="202" type="#_x0000_t202" style="position:absolute;left:3894;top:13566;height:686;width:3974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hint="default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eastAsia="zh-CN"/>
                          </w:rPr>
                          <w:t>联系手机：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</w:rPr>
                          <w:t>13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val="en-US" w:eastAsia="zh-CN"/>
                          </w:rPr>
                          <w:t>0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</w:rPr>
                          <w:t>8888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val="en-US" w:eastAsia="zh-CN"/>
                          </w:rPr>
                          <w:t>8888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74;top:12585;height:686;width:3845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hint="eastAsia" w:ascii="微软雅黑" w:hAnsi="微软雅黑" w:eastAsia="微软雅黑"/>
                            <w:color w:val="595959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eastAsia="zh-CN"/>
                          </w:rPr>
                          <w:t>毕业院校：广播电视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/>
                            <w:sz w:val="32"/>
                            <w:szCs w:val="32"/>
                            <w:lang w:eastAsia="zh-CN"/>
                          </w:rPr>
                          <w:t>大学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96;top:14535;height:686;width:4490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eastAsia="zh-CN"/>
                          </w:rPr>
                          <w:t>电子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</w:rPr>
                          <w:t>邮箱：12345@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val="en-US" w:eastAsia="zh-CN"/>
                          </w:rPr>
                          <w:t>126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</w:rPr>
                          <w:t>.com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902;top:11640;height:686;width:2994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hint="default" w:ascii="微软雅黑" w:hAnsi="微软雅黑" w:eastAsia="微软雅黑"/>
                            <w:color w:val="595959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eastAsia="zh-CN"/>
                          </w:rPr>
                          <w:t>姓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val="en-US" w:eastAsia="zh-CN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595959"/>
                            <w:sz w:val="32"/>
                            <w:szCs w:val="32"/>
                            <w:lang w:eastAsia="zh-CN"/>
                          </w:rPr>
                          <w:t>名：小狮子</w:t>
                        </w:r>
                      </w:p>
                    </w:txbxContent>
                  </v:textbox>
                </v:shape>
                <v:shape id="_x0000_s1026" o:spid="_x0000_s1026" o:spt="100" style="position:absolute;left:3126;top:12674;height:534;width:495;" fillcolor="#1E1935" filled="t" stroked="f" coordsize="895,898" o:gfxdata="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Z2L74A&#10;AADbAAAADwAAAAAAAAABACAAAAAiAAAAZHJzL2Rvd25yZXYueG1sUEsBAhQAFAAAAAgAh07iQDMv&#10;BZ47AAAAOQAAABAAAAAAAAAAAQAgAAAADQEAAGRycy9zaGFwZXhtbC54bWxQSwUGAAAAAAYABgBb&#10;AQAAtwMAAAAA&#10;" path="m0,150c0,67,67,0,149,0c746,0,746,0,746,0c828,0,895,67,895,150c895,748,895,748,895,748c895,831,828,898,746,898c149,898,149,898,149,898c67,898,0,831,0,748l0,150xm446,705c446,705,232,493,232,385c232,282,331,192,446,192c566,192,659,282,659,385c659,493,446,705,446,705xm446,258c367,258,305,315,305,385c305,456,367,517,446,517c524,517,592,456,592,385c592,315,524,258,446,258xm446,258c446,258,446,258,446,258e">
                  <v:path o:connectlocs="0,42003;41863,0;209596,0;251460,42003;251460,209456;209596,251460;41863,251460;0,209456;0,42003;125308,197415;65182,107808;125308,53764;185153,107808;125308,197415;125308,72245;85693,107808;125308,144771;166328,107808;125308,72245;125308,72245;125308,72245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3135;top:13708;height:533;width:493;" fillcolor="#1E1935" filled="t" stroked="f" coordsize="895,898" o:gfxdata="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1Z4l22AAAA2wAAAA8A&#10;AAAAAAAAAQAgAAAAIgAAAGRycy9kb3ducmV2LnhtbFBLAQIUABQAAAAIAIdO4kAzLwWeOwAAADkA&#10;AAAQAAAAAAAAAAEAIAAAAAUBAABkcnMvc2hhcGV4bWwueG1sUEsFBgAAAAAGAAYAWwEAAK8DAAAA&#10;AA==&#10;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3135;top:14685;height:534;width:495;" fillcolor="#1E1935" filled="t" stroked="f" coordsize="895,898" o:gfxdata="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FUfGvQAA&#10;ANsAAAAPAAAAAAAAAAEAIAAAACIAAABkcnMvZG93bnJldi54bWxQSwECFAAUAAAACACHTuJAMy8F&#10;njsAAAA5AAAAEAAAAAAAAAABACAAAAAMAQAAZHJzL3NoYXBleG1sLnhtbFBLBQYAAAAABgAGAFsB&#10;AAC2AwAAAAA=&#10;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3126;top:11805;height:534;width:495;" fillcolor="#1E1935" filled="t" stroked="f" coordsize="895,898" o:gfxdata="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vZ4hrgAAADbAAAA&#10;DwAAAAAAAAABACAAAAAiAAAAZHJzL2Rvd25yZXYueG1sUEsBAhQAFAAAAAgAh07iQDMvBZ47AAAA&#10;OQAAABAAAAAAAAAAAQAgAAAABwEAAGRycy9zaGFwZXhtbC54bWxQSwUGAAAAAAYABgBbAQAAsQMA&#10;AAAA&#10;" path="m0,150c0,67,67,0,149,0c746,0,746,0,746,0c828,0,895,67,895,150c895,748,895,748,895,748c895,831,828,898,746,898c149,898,149,898,149,898c67,898,0,831,0,748l0,150xm282,536c282,536,282,536,224,683c224,683,336,705,448,705c559,705,671,683,671,683c671,683,671,683,613,536c613,536,528,496,448,496c371,496,282,536,282,536xm448,192c385,192,327,241,318,308c318,313,318,340,318,344c318,375,367,460,448,460c528,460,577,375,577,344c577,335,577,313,577,308c568,241,510,192,448,192xm448,192c448,192,448,192,448,192e">
                  <v:path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line id="_x0000_s1026" o:spid="_x0000_s1026" o:spt="20" style="position:absolute;left:3035;top:15329;height:1;width:5669;" filled="f" stroked="t" coordsize="21600,21600" o:gfxdata="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MChG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BFBFBF" joinstyle="round"/>
                  <v:imagedata o:title=""/>
                  <o:lock v:ext="edit" aspectratio="f"/>
                </v:line>
                <v:line id="_x0000_s1026" o:spid="_x0000_s1026" o:spt="20" style="position:absolute;left:3025;top:14376;height:1;width:5669;" filled="f" stroked="t" coordsize="21600,21600" o:gfxdata="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SMf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BFBFBF" joinstyle="round"/>
                  <v:imagedata o:title=""/>
                  <o:lock v:ext="edit" aspectratio="f"/>
                </v:line>
                <v:line id="_x0000_s1026" o:spid="_x0000_s1026" o:spt="20" style="position:absolute;left:3043;top:13404;height:1;width:5669;" filled="f" stroked="t" coordsize="21600,21600" o:gfxdata="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7qY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BFBFBF" joinstyle="round"/>
                  <v:imagedata o:title=""/>
                  <o:lock v:ext="edit" aspectratio="f"/>
                </v:line>
                <v:line id="_x0000_s1026" o:spid="_x0000_s1026" o:spt="20" style="position:absolute;left:3033;top:12494;height:1;width:5669;" filled="f" stroked="t" coordsize="21600,21600" o:gfxdata="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3DBK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BFBFBF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301868544" behindDoc="0" locked="0" layoutInCell="1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2045335</wp:posOffset>
                </wp:positionV>
                <wp:extent cx="3063240" cy="199326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99326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E1935"/>
                                <w:sz w:val="200"/>
                                <w:szCs w:val="2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E1935"/>
                                <w:sz w:val="200"/>
                                <w:szCs w:val="200"/>
                                <w:lang w:eastAsia="zh-CN"/>
                              </w:rPr>
                              <w:t>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15pt;margin-top:161.05pt;height:156.95pt;width:241.2pt;z-index:1301868544;mso-width-relative:page;mso-height-relative:page;" filled="f" stroked="f" coordsize="21600,21600" o:gfxdata="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8dy85d0AAAALAQAADwAAAAAA&#10;AAABACAAAAAiAAAAZHJzL2Rvd25yZXYueG1sUEsBAhQAFAAAAAgAh07iQMaUNIicAQAADQMAAA4A&#10;AAAAAAAAAQAgAAAALAEAAGRycy9lMm9Eb2MueG1sUEsFBgAAAAAGAAYAWQEAADo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E1935"/>
                          <w:sz w:val="200"/>
                          <w:szCs w:val="2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E1935"/>
                          <w:sz w:val="200"/>
                          <w:szCs w:val="200"/>
                          <w:lang w:eastAsia="zh-CN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="宋体"/>
          <w:sz w:val="21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2776220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5pt;margin-top:218.6pt;height:30.5pt;width:73.65pt;z-index:251687936;mso-width-relative:page;mso-height-relative:page;" filled="f" stroked="f" coordsize="21600,21600" o:gfxdata="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4AMRidwAAAALAQAADwAAAAAAAAABACAAAAAiAAAAZHJzL2Rvd25yZXYueG1sUEsBAhQAFAAA&#10;AAgAh07iQCv0hoYkAgAAJw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1E1935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7672070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  <w:lang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9pt;margin-top:604.1pt;height:30.5pt;width:73.65pt;z-index:251676672;mso-width-relative:page;mso-height-relative:page;" filled="f" stroked="f" coordsize="21600,21600" o:gfxdata="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IX9+3AAAAA0BAAAPAAAAAAAAAAEAIAAAACIAAABkcnMvZG93bnJldi54bWxQSwECFAAUAAAA&#10;CACHTuJADrdJ8SMCAAAn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26"/>
                          <w:szCs w:val="26"/>
                          <w:lang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1173480</wp:posOffset>
                </wp:positionV>
                <wp:extent cx="954405" cy="387350"/>
                <wp:effectExtent l="0" t="0" r="0" b="0"/>
                <wp:wrapNone/>
                <wp:docPr id="15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40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117.9pt;margin-top:92.4pt;height:30.5pt;width:75.15pt;z-index:251797504;mso-width-relative:page;mso-height-relative:page;" filled="f" stroked="f" coordsize="21600,21600" o:gfxdata="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N2luHaAAAACwEAAA8AAAAAAAAAAQAgAAAAIgAAAGRycy9kb3ducmV2LnhtbFBLAQIUABQAAAAI&#10;AIdO4kD2DwJFJAIAACg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1E1935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93276160" behindDoc="0" locked="0" layoutInCell="1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7724140</wp:posOffset>
                </wp:positionV>
                <wp:extent cx="1356360" cy="273685"/>
                <wp:effectExtent l="6350" t="6350" r="8890" b="2476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7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E19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3.9pt;margin-top:608.2pt;height:21.55pt;width:106.8pt;z-index:893276160;v-text-anchor:middle;mso-width-relative:page;mso-height-relative:page;" filled="f" stroked="t" coordsize="21600,21600" o:gfxdata="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sW8yNwAAAAN&#10;AQAADwAAAAAAAAABACAAAAAiAAAAZHJzL2Rvd25yZXYueG1sUEsBAhQAFAAAAAgAh07iQCl23q1R&#10;AgAAfwQAAA4AAAAAAAAAAQAgAAAAKwEAAGRycy9lMm9Eb2MueG1sUEsFBgAAAAAGAAYAWQEAAO4F&#10;AAAAAA==&#10;">
                <v:fill on="f" focussize="0,0"/>
                <v:stroke weight="1pt" color="#1E193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111058944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2830195</wp:posOffset>
                </wp:positionV>
                <wp:extent cx="1356360" cy="273685"/>
                <wp:effectExtent l="6350" t="6350" r="8890" b="2476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7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E19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4.4pt;margin-top:222.85pt;height:21.55pt;width:106.8pt;z-index:2111058944;v-text-anchor:middle;mso-width-relative:page;mso-height-relative:page;" filled="f" stroked="t" coordsize="21600,21600" o:gfxdata="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Hbnk3aAAAACwEA&#10;AA8AAAAAAAAAAQAgAAAAIgAAAGRycy9kb3ducmV2LnhtbFBLAQIUABQAAAAIAIdO4kAoRFl4UQIA&#10;AH8EAAAOAAAAAAAAAAEAIAAAACkBAABkcnMvZTJvRG9jLnhtbFBLBQYAAAAABgAGAFkBAADsBQAA&#10;AAA=&#10;">
                <v:fill on="f" focussize="0,0"/>
                <v:stroke weight="1pt" color="#1E193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28841728" behindDoc="0" locked="0" layoutInCell="1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1227455</wp:posOffset>
                </wp:positionV>
                <wp:extent cx="1356360" cy="273685"/>
                <wp:effectExtent l="6350" t="6350" r="8890" b="2476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7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E19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4.9pt;margin-top:96.65pt;height:21.55pt;width:106.8pt;z-index:-966125568;v-text-anchor:middle;mso-width-relative:page;mso-height-relative:page;" filled="f" stroked="t" coordsize="21600,21600" o:gfxdata="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7cI2u2gAAAAsB&#10;AAAPAAAAAAAAAAEAIAAAACIAAABkcnMvZG93bnJldi54bWxQSwECFAAUAAAACACHTuJAoWlVa1IC&#10;AAB/BAAADgAAAAAAAAABACAAAAApAQAAZHJzL2Uyb0RvYy54bWxQSwUGAAAAAAYABgBZAQAA7QUA&#10;AAAA&#10;">
                <v:fill on="f" focussize="0,0"/>
                <v:stroke weight="1pt" color="#1E1935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3469640</wp:posOffset>
                </wp:positionV>
                <wp:extent cx="4386580" cy="346710"/>
                <wp:effectExtent l="0" t="0" r="0" b="0"/>
                <wp:wrapNone/>
                <wp:docPr id="16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658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eastAsia="zh-CN"/>
                              </w:rPr>
                              <w:t>新媒体运营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广州力方科技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8495A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94.25pt;margin-top:273.2pt;height:27.3pt;width:345.4pt;z-index:251672576;mso-width-relative:page;mso-height-relative:page;" filled="f" stroked="f" coordsize="21600,21600" o:gfxdata="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JpcnH3AAAAAsBAAAPAAAAAAAAAAEAIAAAACIAAABkcnMvZG93bnJldi54bWxQSwECFAAU&#10;AAAACACHTuJA9FyKx7QBAAAwAwAADgAAAAAAAAABACAAAAArAQAAZHJzL2Uyb0RvYy54bWxQSwUG&#10;AAAAAAYABgBZAQAAU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eastAsia="zh-CN"/>
                        </w:rPr>
                        <w:t>新媒体运营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 xml:space="preserve">        广州力方科技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8495AF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226432" behindDoc="0" locked="0" layoutInCell="1" allowOverlap="1">
                <wp:simplePos x="0" y="0"/>
                <wp:positionH relativeFrom="column">
                  <wp:posOffset>1210310</wp:posOffset>
                </wp:positionH>
                <wp:positionV relativeFrom="paragraph">
                  <wp:posOffset>3776980</wp:posOffset>
                </wp:positionV>
                <wp:extent cx="4614545" cy="601345"/>
                <wp:effectExtent l="0" t="0" r="0" b="0"/>
                <wp:wrapNone/>
                <wp:docPr id="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4545" cy="601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负责品牌宣传文案、活动宣传文案及产品文案的撰写和搭配图片处理及传播工作；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95.3pt;margin-top:297.4pt;height:47.35pt;width:363.35pt;z-index:254226432;mso-width-relative:page;mso-height-relative:page;" filled="f" stroked="f" coordsize="21600,21600" o:gfxdata="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0lIX3bAAAACwEAAA8AAAAAAAAAAQAgAAAAIgAAAGRycy9kb3ducmV2LnhtbFBLAQIUABQAAAAI&#10;AIdO4kDcApfUsQEAAC8DAAAOAAAAAAAAAAEAIAAAACoBAABkcnMvZTJvRG9jLnhtbFBLBQYAAAAA&#10;BgAGAFkBAABN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负责品牌宣传文案、活动宣传文案及产品文案的撰写和搭配图片处理及传播工作；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581025</wp:posOffset>
                </wp:positionV>
                <wp:extent cx="4302125" cy="364490"/>
                <wp:effectExtent l="0" t="0" r="0" b="0"/>
                <wp:wrapNone/>
                <wp:docPr id="22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E6166"/>
                                <w:sz w:val="24"/>
                                <w:szCs w:val="24"/>
                                <w:lang w:eastAsia="zh-CN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Cs w:val="21"/>
                                <w:u w:val="none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Cs w:val="21"/>
                                <w:u w:val="none"/>
                              </w:rPr>
                              <w:instrText xml:space="preserve"> HYPERLINK "mailto:12345@126.com" </w:instrTex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Cs w:val="21"/>
                                <w:u w:val="none"/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/>
                                <w:color w:val="595959"/>
                                <w:szCs w:val="21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/>
                                <w:color w:val="595959"/>
                                <w:szCs w:val="21"/>
                                <w:u w:val="none"/>
                                <w:lang w:val="en-US" w:eastAsia="zh-CN"/>
                              </w:rPr>
                              <w:t>2345@126.com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Cs w:val="21"/>
                                <w:u w:val="none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F3F3F"/>
                                <w:szCs w:val="21"/>
                                <w:lang w:val="en-US" w:eastAsia="zh-CN"/>
                              </w:rPr>
                              <w:t xml:space="preserve">   /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E6166"/>
                                <w:sz w:val="24"/>
                                <w:szCs w:val="24"/>
                                <w:lang w:eastAsia="zh-CN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F3F3F"/>
                                <w:szCs w:val="21"/>
                              </w:rPr>
                              <w:t>13188888888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3F3F3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94.85pt;margin-top:45.75pt;height:28.7pt;width:338.75pt;z-index:251685888;mso-width-relative:page;mso-height-relative:page;" filled="f" stroked="f" coordsize="21600,21600" o:gfxdata="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ERKCV2gAAAAoBAAAPAAAAAAAAAAEAIAAAACIAAABkcnMvZG93bnJldi54bWxQSwECFAAU&#10;AAAACACHTuJA9cishSgCAAAoBAAADgAAAAAAAAABACAAAAAp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E6166"/>
                          <w:sz w:val="24"/>
                          <w:szCs w:val="24"/>
                          <w:lang w:eastAsia="zh-CN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Cs w:val="21"/>
                          <w:u w:val="none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Cs w:val="21"/>
                          <w:u w:val="none"/>
                        </w:rPr>
                        <w:instrText xml:space="preserve"> HYPERLINK "mailto:12345@126.com" </w:instrTex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Cs w:val="21"/>
                          <w:u w:val="none"/>
                        </w:rPr>
                        <w:fldChar w:fldCharType="separate"/>
                      </w:r>
                      <w:r>
                        <w:rPr>
                          <w:rStyle w:val="5"/>
                          <w:rFonts w:hint="eastAsia" w:ascii="微软雅黑" w:hAnsi="微软雅黑" w:eastAsia="微软雅黑"/>
                          <w:color w:val="595959"/>
                          <w:szCs w:val="21"/>
                          <w:u w:val="none"/>
                        </w:rPr>
                        <w:t>1</w:t>
                      </w:r>
                      <w:r>
                        <w:rPr>
                          <w:rStyle w:val="5"/>
                          <w:rFonts w:hint="eastAsia" w:ascii="微软雅黑" w:hAnsi="微软雅黑" w:eastAsia="微软雅黑"/>
                          <w:color w:val="595959"/>
                          <w:szCs w:val="21"/>
                          <w:u w:val="none"/>
                          <w:lang w:val="en-US" w:eastAsia="zh-CN"/>
                        </w:rPr>
                        <w:t>2345@126.com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Cs w:val="21"/>
                          <w:u w:val="none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/>
                          <w:color w:val="3F3F3F"/>
                          <w:szCs w:val="21"/>
                          <w:lang w:val="en-US" w:eastAsia="zh-CN"/>
                        </w:rPr>
                        <w:t xml:space="preserve">   /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E6166"/>
                          <w:sz w:val="24"/>
                          <w:szCs w:val="24"/>
                          <w:lang w:eastAsia="zh-CN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3F3F3F"/>
                          <w:szCs w:val="21"/>
                        </w:rPr>
                        <w:t>13188888888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3F3F3F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1200785</wp:posOffset>
                </wp:positionH>
                <wp:positionV relativeFrom="paragraph">
                  <wp:posOffset>73025</wp:posOffset>
                </wp:positionV>
                <wp:extent cx="4759960" cy="391160"/>
                <wp:effectExtent l="0" t="0" r="0" b="0"/>
                <wp:wrapNone/>
                <wp:docPr id="21" name="文本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960" cy="39116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F3F3F"/>
                                <w:szCs w:val="21"/>
                                <w:lang w:val="en-US" w:eastAsia="zh-CN"/>
                              </w:rPr>
                              <w:t xml:space="preserve">广东广州    /     25岁   /    多年工作经验   / 可随时到岗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60" o:spid="_x0000_s1026" o:spt="202" type="#_x0000_t202" style="position:absolute;left:0pt;margin-left:94.55pt;margin-top:5.75pt;height:30.8pt;width:374.8pt;z-index:251684864;mso-width-relative:page;mso-height-relative:page;" filled="f" stroked="f" coordsize="21600,21600" o:gfxdata="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JWVENsAAAAJAQAADwAAAAAAAAABACAAAAAiAAAAZHJzL2Rvd25yZXYueG1sUEsBAhQAFAAA&#10;AAgAh07iQLOOh3azAQAAMgMAAA4AAAAAAAAAAQAgAAAAKgEAAGRycy9lMm9Eb2MueG1sUEsFBgAA&#10;AAAGAAYAWQEAAE8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/>
                          <w:color w:val="3F3F3F"/>
                          <w:szCs w:val="21"/>
                          <w:lang w:val="en-US" w:eastAsia="zh-CN"/>
                        </w:rPr>
                        <w:t xml:space="preserve">广东广州    /     25岁   /    多年工作经验   / 可随时到岗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8056880</wp:posOffset>
                </wp:positionV>
                <wp:extent cx="4542155" cy="80899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155" cy="80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22"/>
                                <w:szCs w:val="22"/>
                              </w:rPr>
                              <w:t>语言技能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普通话二级甲等证书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22"/>
                                <w:szCs w:val="22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</w:rPr>
                              <w:t>英语CET6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22"/>
                                <w:szCs w:val="22"/>
                              </w:rPr>
                              <w:t>专业技能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eastAsia="zh-CN"/>
                              </w:rPr>
                              <w:t>熟悉微信公众号图片、音乐、视频等多种编缉形式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22"/>
                                <w:szCs w:val="22"/>
                              </w:rPr>
                              <w:t>办公技能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eastAsia="zh-CN"/>
                              </w:rPr>
                              <w:t>熟练操作办公软件（word、excel）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35pt;margin-top:634.4pt;height:63.7pt;width:357.65pt;z-index:251674624;mso-width-relative:page;mso-height-relative:page;" filled="f" stroked="f" coordsize="21600,21600" o:gfxdata="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puV+NwAAAANAQAADwAAAAAAAAABACAAAAAiAAAAZHJzL2Rvd25yZXYueG1sUEsBAhQA&#10;FAAAAAgAh07iQABEG4wnAgAAKA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52525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22"/>
                          <w:szCs w:val="22"/>
                        </w:rPr>
                        <w:t>语言技能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22"/>
                          <w:szCs w:val="22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普通话二级甲等证书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22"/>
                          <w:szCs w:val="22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</w:rPr>
                        <w:t>英语CET6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22"/>
                          <w:szCs w:val="22"/>
                        </w:rPr>
                        <w:t>专业技能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22"/>
                          <w:szCs w:val="22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eastAsia="zh-CN"/>
                        </w:rPr>
                        <w:t>熟悉微信公众号图片、音乐、视频等多种编缉形式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22"/>
                          <w:szCs w:val="22"/>
                        </w:rPr>
                        <w:t>办公技能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/>
                          <w:sz w:val="22"/>
                          <w:szCs w:val="22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eastAsia="zh-CN"/>
                        </w:rPr>
                        <w:t>熟练操作办公软件（word、excel）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4612864" behindDoc="0" locked="0" layoutInCell="1" allowOverlap="1">
                <wp:simplePos x="0" y="0"/>
                <wp:positionH relativeFrom="column">
                  <wp:posOffset>1210310</wp:posOffset>
                </wp:positionH>
                <wp:positionV relativeFrom="paragraph">
                  <wp:posOffset>6708775</wp:posOffset>
                </wp:positionV>
                <wp:extent cx="4681220" cy="77025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220" cy="770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主要负责企业级SaaS品牌策划包装及产品文案、宣传文案、媒体软文的撰写工作；管理并运营微信公从号、微博等新媒体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3pt;margin-top:528.25pt;height:60.65pt;width:368.6pt;z-index:264612864;mso-width-relative:page;mso-height-relative:page;" filled="f" stroked="f" coordsize="21600,21600" o:gfxdata="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mxo/toAAAANAQAADwAAAAAAAAABACAAAAAiAAAAZHJzL2Rvd25yZXYueG1sUEsBAhQAFAAA&#10;AAgAh07iQM39xWQmAgAAKA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主要负责企业级SaaS品牌策划包装及产品文案、宣传文案、媒体软文的撰写工作；管理并运营微信公从号、微博等新媒体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。</w:t>
                      </w:r>
                      <w:r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6842752" behindDoc="0" locked="0" layoutInCell="1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5154930</wp:posOffset>
                </wp:positionV>
                <wp:extent cx="4681220" cy="9112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220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负责软文、广告媒体资源、网络推广渠道资源体系的建立及维护；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</w:rPr>
                              <w:t>2、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收集研究抖音、快手等短视频广告案例，负责短视频广告创意脚本创作；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宋体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</w:rPr>
                              <w:t>3、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负责新媒体平台内容和运营；具备选题策划和文字撰写能力；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15pt;margin-top:405.9pt;height:71.75pt;width:368.6pt;z-index:256842752;mso-width-relative:page;mso-height-relative:page;" filled="f" stroked="f" coordsize="21600,21600" o:gfxdata="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lkZetoAAAALAQAADwAAAAAAAAABACAAAAAiAAAAZHJzL2Rvd25yZXYueG1sUEsBAhQAFAAAAAgA&#10;h07iQFbK3xEjAgAAJgQAAA4AAAAAAAAAAQAgAAAAK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负责软文、广告媒体资源、网络推广渠道资源体系的建立及维护；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</w:rPr>
                        <w:t>2、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收集研究抖音、快手等短视频广告案例，负责短视频广告创意脚本创作；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宋体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</w:rPr>
                        <w:t>3、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负责新媒体平台内容和运营；具备选题策划和文字撰写能力；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211072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1974850</wp:posOffset>
                </wp:positionV>
                <wp:extent cx="6569075" cy="406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075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eastAsia="zh-CN"/>
                              </w:rPr>
                              <w:t>新媒体运营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>专业    广播电视大学（大学本科）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35pt;margin-top:155.5pt;height:32pt;width:517.25pt;z-index:254211072;mso-width-relative:page;mso-height-relative:page;" filled="f" stroked="f" coordsize="21600,21600" o:gfxdata="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8oGiC2wAAAAwBAAAPAAAAAAAAAAEAIAAAACIAAABkcnMvZG93bnJldi54bWxQSwECFAAUAAAA&#10;CACHTuJArlukUSQCAAAm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eastAsia="zh-CN"/>
                        </w:rPr>
                        <w:t>新媒体运营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>专业    广播电视大学（大学本科）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1631950</wp:posOffset>
                </wp:positionV>
                <wp:extent cx="1050290" cy="406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29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E6166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>2008-2012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E6166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35pt;margin-top:128.5pt;height:32pt;width:82.7pt;z-index:251969536;mso-width-relative:page;mso-height-relative:page;" filled="f" stroked="f" coordsize="21600,21600" o:gfxdata="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gAq67aAAAACwEAAA8AAAAAAAAAAQAgAAAAIgAAAGRycy9kb3ducmV2LnhtbFBLAQIUABQAAAAI&#10;AIdO4kBrRdY8JAIAACg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5E6166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>2008-2012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E6166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01662720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-401955</wp:posOffset>
                </wp:positionV>
                <wp:extent cx="2918460" cy="35115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E616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8"/>
                                <w:szCs w:val="28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E616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新媒体运营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E616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相关工作岗位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4.75pt;margin-top:-31.65pt;height:27.65pt;width:229.8pt;z-index:1301662720;mso-width-relative:page;mso-height-relative:page;" filled="f" stroked="f" coordsize="21600,21600" o:gfxdata="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isnpH2wAAAAoBAAAPAAAAAAAAAAEAIAAAACIAAABkcnMvZG93bnJldi54bWxQSwECFAAUAAAA&#10;CACHTuJAjQkZHSQCAAAn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E616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8"/>
                          <w:szCs w:val="28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E616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新媒体运营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E616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相关工作岗位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01661696" behindDoc="0" locked="0" layoutInCell="1" allowOverlap="1">
                <wp:simplePos x="0" y="0"/>
                <wp:positionH relativeFrom="column">
                  <wp:posOffset>-895985</wp:posOffset>
                </wp:positionH>
                <wp:positionV relativeFrom="paragraph">
                  <wp:posOffset>-577215</wp:posOffset>
                </wp:positionV>
                <wp:extent cx="1780540" cy="846455"/>
                <wp:effectExtent l="0" t="0" r="0" b="0"/>
                <wp:wrapNone/>
                <wp:docPr id="158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40" cy="846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E1935"/>
                                <w:sz w:val="70"/>
                                <w:szCs w:val="7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1E1935"/>
                                <w:spacing w:val="0"/>
                                <w:sz w:val="70"/>
                                <w:szCs w:val="70"/>
                                <w:shd w:val="clear" w:color="auto" w:fill="FFFFFF"/>
                                <w:lang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-70.55pt;margin-top:-45.45pt;height:66.65pt;width:140.2pt;z-index:1301661696;mso-width-relative:page;mso-height-relative:page;" filled="f" stroked="f" coordsize="21600,21600" o:gfxdata="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upCEAtwAAAALAQAADwAAAAAAAAAB&#10;ACAAAAAiAAAAZHJzL2Rvd25yZXYueG1sUEsBAhQAFAAAAAgAh07iQGQPyIiaAQAADAMAAA4AAAAA&#10;AAAAAQAgAAAAKwEAAGRycy9lMm9Eb2MueG1sUEsFBgAAAAAGAAYAWQEAAD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E1935"/>
                          <w:sz w:val="70"/>
                          <w:szCs w:val="7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1E1935"/>
                          <w:spacing w:val="0"/>
                          <w:sz w:val="70"/>
                          <w:szCs w:val="70"/>
                          <w:shd w:val="clear" w:color="auto" w:fill="FFFFFF"/>
                          <w:lang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90689792" behindDoc="0" locked="0" layoutInCell="1" allowOverlap="1">
            <wp:simplePos x="0" y="0"/>
            <wp:positionH relativeFrom="column">
              <wp:posOffset>-865505</wp:posOffset>
            </wp:positionH>
            <wp:positionV relativeFrom="paragraph">
              <wp:posOffset>481965</wp:posOffset>
            </wp:positionV>
            <wp:extent cx="1423670" cy="1962150"/>
            <wp:effectExtent l="0" t="0" r="5080" b="0"/>
            <wp:wrapNone/>
            <wp:docPr id="94" name="图片 94" descr="QQ图片2019071708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QQ图片20190717084827"/>
                    <pic:cNvPicPr>
                      <a:picLocks noChangeAspect="1"/>
                    </pic:cNvPicPr>
                  </pic:nvPicPr>
                  <pic:blipFill>
                    <a:blip r:embed="rId5"/>
                    <a:srcRect l="1419" r="2151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61801472" behindDoc="0" locked="0" layoutInCell="1" allowOverlap="1">
                <wp:simplePos x="0" y="0"/>
                <wp:positionH relativeFrom="column">
                  <wp:posOffset>-1236345</wp:posOffset>
                </wp:positionH>
                <wp:positionV relativeFrom="paragraph">
                  <wp:posOffset>-1028700</wp:posOffset>
                </wp:positionV>
                <wp:extent cx="7750810" cy="10791190"/>
                <wp:effectExtent l="0" t="0" r="2540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03200" y="307975"/>
                          <a:ext cx="7750810" cy="10791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7.35pt;margin-top:-81pt;height:849.7pt;width:610.3pt;z-index:61801472;v-text-anchor:middle;mso-width-relative:page;mso-height-relative:page;" fillcolor="#FFFFFF [3212]" filled="t" stroked="f" coordsize="21600,21600" o:gfxdata="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ZvHnrcAAAADwEAAA8AAAAAAAAAAQAgAAAAIgAAAGRycy9kb3ducmV2LnhtbFBLAQIU&#10;ABQAAAAIAIdO4kCsARO0YQIAAJUEAAAOAAAAAAAAAAEAIAAAACs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-1252220</wp:posOffset>
                </wp:positionH>
                <wp:positionV relativeFrom="paragraph">
                  <wp:posOffset>-915670</wp:posOffset>
                </wp:positionV>
                <wp:extent cx="2084070" cy="10659745"/>
                <wp:effectExtent l="0" t="0" r="11430" b="825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390" y="403225"/>
                          <a:ext cx="2084070" cy="10659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8.6pt;margin-top:-72.1pt;height:839.35pt;width:164.1pt;z-index:251653120;v-text-anchor:middle;mso-width-relative:page;mso-height-relative:page;" fillcolor="#F2F2F2 [3052]" filled="t" stroked="f" coordsize="21600,21600" o:gfxdata="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CLIKTeAAAADgEAAA8AAAAAAAAAAQAgAAAAIgAAAGRycy9k&#10;b3ducmV2LnhtbFBLAQIUABQAAAAIAIdO4kDKAiE6bgIAAKwEAAAOAAAAAAAAAAEAIAAAAC0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0675225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6275705</wp:posOffset>
                </wp:positionV>
                <wp:extent cx="1350010" cy="216662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2166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画画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/摄影/跑步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弹琴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/游泳/踢球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看书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/旅游/写书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95pt;margin-top:494.15pt;height:170.6pt;width:106.3pt;z-index:1206752256;mso-width-relative:page;mso-height-relative:page;" filled="f" stroked="f" coordsize="21600,21600" o:gfxdata="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yJqsB3AAAAAwBAAAPAAAAAAAAAAEAIAAAACIAAABkcnMvZG93bnJldi54bWxQSwECFAAU&#10;AAAACACHTuJA6OpOayYCAAAp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画画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/摄影/跑步</w:t>
                      </w:r>
                    </w:p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弹琴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/游泳/踢球</w:t>
                      </w:r>
                    </w:p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看书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/旅游/写书</w:t>
                      </w:r>
                    </w:p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206732800" behindDoc="0" locked="0" layoutInCell="1" allowOverlap="1">
                <wp:simplePos x="0" y="0"/>
                <wp:positionH relativeFrom="column">
                  <wp:posOffset>-892810</wp:posOffset>
                </wp:positionH>
                <wp:positionV relativeFrom="paragraph">
                  <wp:posOffset>5773420</wp:posOffset>
                </wp:positionV>
                <wp:extent cx="1356360" cy="273685"/>
                <wp:effectExtent l="6350" t="6350" r="8890" b="2476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7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E19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3pt;margin-top:454.6pt;height:21.55pt;width:106.8pt;z-index:1206732800;v-text-anchor:middle;mso-width-relative:page;mso-height-relative:page;" filled="f" stroked="t" coordsize="21600,21600" o:gfxdata="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Ut5JLaAAAACwEA&#10;AA8AAAAAAAAAAQAgAAAAIgAAAGRycy9kb3ducmV2LnhtbFBLAQIUABQAAAAIAIdO4kDaFmgjUQIA&#10;AH8EAAAOAAAAAAAAAAEAIAAAACkBAABkcnMvZTJvRG9jLnhtbFBLBQYAAAAABgAGAFkBAADsBQAA&#10;AAA=&#10;">
                <v:fill on="f" focussize="0,0"/>
                <v:stroke weight="1pt" color="#1E1935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06733824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5714365</wp:posOffset>
                </wp:positionV>
                <wp:extent cx="967105" cy="38735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  <w:lang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pt;margin-top:449.95pt;height:30.5pt;width:76.15pt;z-index:1206733824;mso-width-relative:page;mso-height-relative:page;" filled="f" stroked="f" coordsize="21600,21600" o:gfxdata="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4+lL6twAAAALAQAADwAAAAAAAAABACAAAAAiAAAAZHJzL2Rvd25yZXYueG1sUEsBAhQAFAAA&#10;AAgAh07iQEA9ZYYkAgAAJw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26"/>
                          <w:szCs w:val="26"/>
                          <w:lang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-911860</wp:posOffset>
                </wp:positionH>
                <wp:positionV relativeFrom="paragraph">
                  <wp:posOffset>3392805</wp:posOffset>
                </wp:positionV>
                <wp:extent cx="1540510" cy="216662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510" cy="2166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本人具有新媒体工作经验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专业性强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；工作细致认真，责任心强，具备良好的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服务意识和团队精神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对网络类营销文案有很好的把控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，能够承受一定的工作压力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1.8pt;margin-top:267.15pt;height:170.6pt;width:121.3pt;z-index:251675648;mso-width-relative:page;mso-height-relative:page;" filled="f" stroked="f" coordsize="21600,21600" o:gfxdata="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jLdJ/3QAAAAsBAAAPAAAAAAAAAAEAIAAAACIAAABkcnMvZG93bnJldi54bWxQSwEC&#10;FAAUAAAACACHTuJA8K4QQigCAAAp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本人具有新媒体工作经验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专业性强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；工作细致认真，责任心强，具备良好的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服务意识和团队精神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对网络类营销文案有很好的把控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，能够承受一定的工作压力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01660672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2814955</wp:posOffset>
                </wp:positionV>
                <wp:extent cx="967105" cy="38735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26"/>
                                <w:szCs w:val="26"/>
                              </w:rPr>
                              <w:t>自我介绍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pt;margin-top:221.65pt;height:30.5pt;width:76.15pt;z-index:1301660672;mso-width-relative:page;mso-height-relative:page;" filled="f" stroked="f" coordsize="21600,21600" o:gfxdata="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d67U2wAAAAsBAAAPAAAAAAAAAAEAIAAAACIAAABkcnMvZG93bnJldi54bWxQSwECFAAUAAAA&#10;CACHTuJAG6qIEyQCAAAn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1E1935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26"/>
                          <w:szCs w:val="26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301659648" behindDoc="0" locked="0" layoutInCell="1" allowOverlap="1">
                <wp:simplePos x="0" y="0"/>
                <wp:positionH relativeFrom="column">
                  <wp:posOffset>-858520</wp:posOffset>
                </wp:positionH>
                <wp:positionV relativeFrom="paragraph">
                  <wp:posOffset>2874010</wp:posOffset>
                </wp:positionV>
                <wp:extent cx="1356360" cy="273685"/>
                <wp:effectExtent l="6350" t="6350" r="8890" b="24765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7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E19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6pt;margin-top:226.3pt;height:21.55pt;width:106.8pt;z-index:1301659648;v-text-anchor:middle;mso-width-relative:page;mso-height-relative:page;" filled="f" stroked="t" coordsize="21600,21600" o:gfxdata="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9Dp8dwAAAAL&#10;AQAADwAAAAAAAAABACAAAAAiAAAAZHJzL2Rvd25yZXYueG1sUEsBAhQAFAAAAAgAh07iQFzAFPhR&#10;AgAAfwQAAA4AAAAAAAAAAQAgAAAAKwEAAGRycy9lMm9Eb2MueG1sUEsFBgAAAAAGAAYAWQEAAO4F&#10;AAAAAA==&#10;">
                <v:fill on="f" focussize="0,0"/>
                <v:stroke weight="1pt" color="#1E1935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6859136" behindDoc="0" locked="0" layoutInCell="1" allowOverlap="1">
                <wp:simplePos x="0" y="0"/>
                <wp:positionH relativeFrom="column">
                  <wp:posOffset>1158875</wp:posOffset>
                </wp:positionH>
                <wp:positionV relativeFrom="paragraph">
                  <wp:posOffset>6370320</wp:posOffset>
                </wp:positionV>
                <wp:extent cx="3747135" cy="37655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35" cy="376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8495A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8495A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eastAsia="zh-CN"/>
                              </w:rPr>
                              <w:t>新媒体运营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eastAsia="zh-CN"/>
                              </w:rPr>
                              <w:t>广州火影科技有限公司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25pt;margin-top:501.6pt;height:29.65pt;width:295.05pt;z-index:256859136;mso-width-relative:page;mso-height-relative:page;" filled="f" stroked="f" coordsize="21600,21600" o:gfxdata="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voiXG2wAAAA0BAAAPAAAAAAAAAAEAIAAAACIAAABkcnMvZG93bnJldi54bWxQSwECFAAUAAAA&#10;CACHTuJAIgD8dyQCAAAo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8495A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8495A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eastAsia="zh-CN"/>
                        </w:rPr>
                        <w:t>新媒体运营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eastAsia="zh-CN"/>
                        </w:rPr>
                        <w:t>广州火影科技有限公司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9427328" behindDoc="0" locked="0" layoutInCell="1" allowOverlap="1">
                <wp:simplePos x="0" y="0"/>
                <wp:positionH relativeFrom="column">
                  <wp:posOffset>1245235</wp:posOffset>
                </wp:positionH>
                <wp:positionV relativeFrom="paragraph">
                  <wp:posOffset>6042025</wp:posOffset>
                </wp:positionV>
                <wp:extent cx="1100455" cy="335915"/>
                <wp:effectExtent l="0" t="0" r="0" b="0"/>
                <wp:wrapNone/>
                <wp:docPr id="1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45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8495A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98.05pt;margin-top:475.75pt;height:26.45pt;width:86.65pt;z-index:259427328;mso-width-relative:page;mso-height-relative:page;" filled="f" stroked="f" coordsize="21600,21600" o:gfxdata="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eYdA9wAAAAMAQAADwAAAAAAAAABACAAAAAiAAAAZHJzL2Rvd25yZXYueG1sUEsBAhQAFAAA&#10;AAgAh07iQLfdFoOyAQAAMAMAAA4AAAAAAAAAAQAgAAAAKwEAAGRycy9lMm9Eb2MueG1sUEsFBgAA&#10;AAAGAAYAWQEAAE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8495AF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4734560</wp:posOffset>
                </wp:positionV>
                <wp:extent cx="3747135" cy="37655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35" cy="376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eastAsia="zh-CN"/>
                              </w:rPr>
                              <w:t>新媒体运营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eastAsia="zh-CN"/>
                              </w:rPr>
                              <w:t>广州光万贸易有限公司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05pt;margin-top:372.8pt;height:29.65pt;width:295.05pt;z-index:251673600;mso-width-relative:page;mso-height-relative:page;" filled="f" stroked="f" coordsize="21600,21600" o:gfxdata="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hjsAXcAAAACwEAAA8AAAAAAAAAAQAgAAAAIgAAAGRycy9kb3ducmV2LnhtbFBLAQIUABQA&#10;AAAIAIdO4kAI9eI/JQIAACg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eastAsia="zh-CN"/>
                        </w:rPr>
                        <w:t>新媒体运营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eastAsia="zh-CN"/>
                        </w:rPr>
                        <w:t>广州光万贸易有限公司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6826368" behindDoc="0" locked="0" layoutInCell="1" allowOverlap="1">
                <wp:simplePos x="0" y="0"/>
                <wp:positionH relativeFrom="column">
                  <wp:posOffset>1229360</wp:posOffset>
                </wp:positionH>
                <wp:positionV relativeFrom="paragraph">
                  <wp:posOffset>3162935</wp:posOffset>
                </wp:positionV>
                <wp:extent cx="995045" cy="335915"/>
                <wp:effectExtent l="0" t="0" r="0" b="0"/>
                <wp:wrapNone/>
                <wp:docPr id="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8495A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96.8pt;margin-top:249.05pt;height:26.45pt;width:78.35pt;z-index:256826368;mso-width-relative:page;mso-height-relative:page;" filled="f" stroked="f" coordsize="21600,21600" o:gfxdata="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VfYSC2wAAAAsBAAAPAAAAAAAAAAEAIAAAACIAAABkcnMvZG93bnJldi54bWxQSwECFAAUAAAA&#10;CACHTuJA3xyq1rIBAAAuAwAADgAAAAAAAAABACAAAAAqAQAAZHJzL2Uyb0RvYy54bWxQSwUGAAAA&#10;AAYABgBZAQAAT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8495AF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3898752" behindDoc="0" locked="0" layoutInCell="1" allowOverlap="1">
                <wp:simplePos x="0" y="0"/>
                <wp:positionH relativeFrom="column">
                  <wp:posOffset>1250315</wp:posOffset>
                </wp:positionH>
                <wp:positionV relativeFrom="paragraph">
                  <wp:posOffset>2322195</wp:posOffset>
                </wp:positionV>
                <wp:extent cx="4439920" cy="3683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92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left="1100" w:hanging="1100" w:hangingChars="5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主修课程：新闻采访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新闻摄影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新闻写作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新闻概论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公共关系等。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45pt;margin-top:182.85pt;height:29pt;width:349.6pt;z-index:253898752;mso-width-relative:page;mso-height-relative:page;" filled="f" stroked="f" coordsize="21600,21600" o:gfxdata="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cha+83AAAAAsBAAAPAAAAAAAAAAEAIAAAACIAAABkcnMvZG93bnJldi54bWxQSwECFAAU&#10;AAAACACHTuJAS0NwyiYCAAAm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ind w:left="1100" w:hanging="1100" w:hangingChars="50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主修课程：新闻采访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新闻摄影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新闻写作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新闻概论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公共关系等。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241792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4458970</wp:posOffset>
                </wp:positionV>
                <wp:extent cx="1100455" cy="335915"/>
                <wp:effectExtent l="0" t="0" r="0" b="0"/>
                <wp:wrapNone/>
                <wp:docPr id="6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45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E1935"/>
                                <w:sz w:val="24"/>
                                <w:szCs w:val="24"/>
                                <w:lang w:val="en-US" w:eastAsia="zh-CN"/>
                              </w:rPr>
                              <w:t xml:space="preserve">7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95.75pt;margin-top:351.1pt;height:26.45pt;width:86.65pt;z-index:254241792;mso-width-relative:page;mso-height-relative:page;" filled="f" stroked="f" coordsize="21600,21600" o:gfxdata="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QZQyvbAAAACwEAAA8AAAAAAAAAAQAgAAAAIgAAAGRycy9kb3ducmV2LnhtbFBLAQIUABQAAAAI&#10;AIdO4kBoNHWOsQEAAC8DAAAOAAAAAAAAAAEAIAAAACoBAABkcnMvZTJvRG9jLnhtbFBLBQYAAAAA&#10;BgAGAFkBAABN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E1935"/>
                          <w:sz w:val="24"/>
                          <w:szCs w:val="24"/>
                          <w:lang w:val="en-US" w:eastAsia="zh-CN"/>
                        </w:rPr>
                        <w:t xml:space="preserve">7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970460672" behindDoc="0" locked="0" layoutInCell="1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-175260</wp:posOffset>
                </wp:positionV>
                <wp:extent cx="2051050" cy="655955"/>
                <wp:effectExtent l="6350" t="6350" r="19050" b="2349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655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E19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9.5pt;margin-top:-13.8pt;height:51.65pt;width:161.5pt;z-index:-324506624;v-text-anchor:middle;mso-width-relative:page;mso-height-relative:page;" filled="f" stroked="t" coordsize="21600,21600" o:gfxdata="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ApqrNoAAAAKAQAA&#10;DwAAAAAAAAABACAAAAAiAAAAZHJzL2Rvd25yZXYueG1sUEsBAhQAFAAAAAgAh07iQLOfqZhQAgAA&#10;fwQAAA4AAAAAAAAAAQAgAAAAKQEAAGRycy9lMm9Eb2MueG1sUEsFBgAAAAAGAAYAWQEAAOsFAAAA&#10;AA==&#10;">
                <v:fill on="f" focussize="0,0"/>
                <v:stroke weight="1pt" color="#1E193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301866496" behindDoc="0" locked="0" layoutInCell="1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-321945</wp:posOffset>
                </wp:positionV>
                <wp:extent cx="3081655" cy="119062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180000">
                          <a:off x="0" y="0"/>
                          <a:ext cx="3081655" cy="119062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E1935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E1935"/>
                                <w:sz w:val="70"/>
                                <w:szCs w:val="70"/>
                                <w:lang w:val="en-US"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45pt;margin-top:-25.35pt;height:93.75pt;width:242.65pt;rotation:-196608f;z-index:1301866496;mso-width-relative:page;mso-height-relative:page;" filled="f" stroked="f" coordsize="21600,21600" o:gfxdata="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iIWfbaAAAACwEA&#10;AA8AAAAAAAAAAQAgAAAAIgAAAGRycy9kb3ducmV2LnhtbFBLAQIUABQAAAAIAIdO4kA+HSnlpgEA&#10;ABsDAAAOAAAAAAAAAAEAIAAAACk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E1935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E1935"/>
                          <w:sz w:val="70"/>
                          <w:szCs w:val="70"/>
                          <w:lang w:val="en-US"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61799424" behindDoc="0" locked="0" layoutInCell="1" allowOverlap="1">
                <wp:simplePos x="0" y="0"/>
                <wp:positionH relativeFrom="column">
                  <wp:posOffset>-1233805</wp:posOffset>
                </wp:positionH>
                <wp:positionV relativeFrom="paragraph">
                  <wp:posOffset>-1028700</wp:posOffset>
                </wp:positionV>
                <wp:extent cx="7750810" cy="10791190"/>
                <wp:effectExtent l="0" t="0" r="2540" b="1016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50810" cy="10791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7.15pt;margin-top:-81pt;height:849.7pt;width:610.3pt;z-index:61799424;v-text-anchor:middle;mso-width-relative:page;mso-height-relative:page;" fillcolor="#FFFFFF [3212]" filled="t" stroked="f" coordsize="21600,21600" o:gfxdata="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C4uf&#10;BtwAAAAPAQAADwAAAAAAAAABACAAAAAiAAAAZHJzL2Rvd25yZXYueG1sUEsBAhQAFAAAAAgAh07i&#10;QPATYxRXAgAAiwQAAA4AAAAAAAAAAQAgAAAAK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01788672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929640</wp:posOffset>
                </wp:positionV>
                <wp:extent cx="6524625" cy="77939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6245" y="2902585"/>
                          <a:ext cx="6730365" cy="7793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尊敬的先生/小姐：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您好!请恕打扰。我是一名刚刚从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新媒体专业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作为一名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新媒体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专业的大学生，我热爱我的专业并为其投入了巨大的热情和精力。 在四年的学习生活中，我所学习的内容包括了从会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新媒体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实践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能力。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我知道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新媒体有很多方面需要学习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，在学好本专业的前提下，我对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项目管理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产生了巨大的兴趣并阅读了大量有关书籍。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刚谢您在百忙之中所给与我的关注，愿贵单位事业蒸蒸日上，祝您的事业更进一步! 希望各位领导能够对我予以考虑，我热切期盼你们的回音。谢谢!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 xml:space="preserve">此致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敬礼</w:t>
                            </w:r>
                          </w:p>
                          <w:p>
                            <w:pPr>
                              <w:pStyle w:val="2"/>
                              <w:widowControl/>
                              <w:spacing w:line="480" w:lineRule="atLeast"/>
                              <w:ind w:left="6960" w:hanging="6960" w:hangingChars="2900"/>
                              <w:jc w:val="right"/>
                              <w:rPr>
                                <w:color w:val="3F3F3F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val="en-US" w:eastAsia="zh-CN"/>
                              </w:rPr>
                              <w:t xml:space="preserve">     小狮子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eastAsia="zh-CN"/>
                              </w:rPr>
                              <w:t>月</w:t>
                            </w: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95pt;margin-top:73.2pt;height:613.7pt;width:513.75pt;z-index:1301788672;mso-width-relative:page;mso-height-relative:page;" filled="f" stroked="f" coordsize="21600,21600" o:gfxdata="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9rR&#10;S9oAAAAMAQAADwAAAAAAAAABACAAAAAiAAAAZHJzL2Rvd25yZXYueG1sUEsBAhQAFAAAAAgAh07i&#10;QBkF4zHnAQAAlwMAAA4AAAAAAAAAAQAgAAAAKQEAAGRycy9lMm9Eb2MueG1sUEsFBgAAAAAGAAYA&#10;WQEAAII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尊敬的先生/小姐：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您好!请恕打扰。我是一名刚刚从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新媒体专业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作为一名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新媒体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专业的大学生，我热爱我的专业并为其投入了巨大的热情和精力。 在四年的学习生活中，我所学习的内容包括了从会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新媒体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实践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能力。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我知道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新媒体有很多方面需要学习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，在学好本专业的前提下，我对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项目管理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产生了巨大的兴趣并阅读了大量有关书籍。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刚谢您在百忙之中所给与我的关注，愿贵单位事业蒸蒸日上，祝您的事业更进一步! 希望各位领导能够对我予以考虑，我热切期盼你们的回音。谢谢!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 xml:space="preserve">此致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敬礼</w:t>
                      </w:r>
                    </w:p>
                    <w:p>
                      <w:pPr>
                        <w:pStyle w:val="2"/>
                        <w:widowControl/>
                        <w:spacing w:line="480" w:lineRule="atLeast"/>
                        <w:ind w:left="6960" w:hanging="6960" w:hangingChars="2900"/>
                        <w:jc w:val="right"/>
                        <w:rPr>
                          <w:color w:val="3F3F3F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</w:rPr>
                        <w:t xml:space="preserve">                                       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val="en-US" w:eastAsia="zh-CN"/>
                        </w:rPr>
                        <w:t xml:space="preserve">     小狮子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eastAsia="zh-CN"/>
                        </w:rPr>
                        <w:t>年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eastAsia="zh-CN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278858752" behindDoc="0" locked="0" layoutInCell="1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3966845</wp:posOffset>
                </wp:positionV>
                <wp:extent cx="2733675" cy="62484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E1935"/>
                                <w:sz w:val="48"/>
                                <w:szCs w:val="48"/>
                                <w:lang w:eastAsia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7pt;margin-top:312.35pt;height:49.2pt;width:215.25pt;z-index:-2016108544;mso-width-relative:page;mso-height-relative:page;" filled="f" stroked="f" coordsize="21600,21600" o:gfxdata="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JW3JtwAAAALAQAADwAAAAAAAAABACAAAAAiAAAAZHJzL2Rvd25yZXYueG1sUEsBAhQAFAAA&#10;AAgAh07iQGBiRa4kAgAAJg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E1935"/>
                          <w:sz w:val="48"/>
                          <w:szCs w:val="48"/>
                          <w:lang w:eastAsia="zh-CN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8692992" behindDoc="0" locked="0" layoutInCell="1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1030605</wp:posOffset>
                </wp:positionV>
                <wp:extent cx="394970" cy="429895"/>
                <wp:effectExtent l="0" t="0" r="0" b="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83560" y="1983105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1.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05pt;margin-top:81.15pt;height:33.85pt;width:31.1pt;z-index:-1826274304;mso-width-relative:page;mso-height-relative:page;" filled="f" stroked="f" coordsize="21600,21600" o:gfxdata="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5PMv22wAAAAsBAAAPAAAAAAAAAAEAIAAAACIAAABkcnMvZG93&#10;bnJldi54bWxQSwECFAAUAAAACACHTuJA1smADcQBAABLAwAADgAAAAAAAAABACAAAAAqAQAAZHJz&#10;L2Uyb0RvYy54bWxQSwUGAAAAAAYABgBZAQAAY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1.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8689920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3633470</wp:posOffset>
                </wp:positionV>
                <wp:extent cx="394970" cy="478155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8230" y="458597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2.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15pt;margin-top:286.1pt;height:37.65pt;width:31.1pt;z-index:-1826277376;mso-width-relative:page;mso-height-relative:page;" filled="f" stroked="f" coordsize="21600,21600" o:gfxdata="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x0WPI3QAAAAsBAAAPAAAAAAAAAAEAIAAAACIAAABkcnMvZG93&#10;bnJldi54bWxQSwECFAAUAAAACACHTuJAg0zsj8IBAABLAwAADgAAAAAAAAABACAAAAAsAQAAZHJz&#10;L2Uyb0RvYy54bWxQSwUGAAAAAAYABgBZAQAAY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2.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8681728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-172085</wp:posOffset>
                </wp:positionV>
                <wp:extent cx="3710940" cy="604520"/>
                <wp:effectExtent l="0" t="0" r="0" b="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037080" y="780415"/>
                          <a:ext cx="3710940" cy="6045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insoku/>
                              <w:spacing w:before="0" w:after="0"/>
                              <w:ind w:left="0"/>
                              <w:jc w:val="center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FFFFFF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FFFFFF"/>
                                <w:kern w:val="24"/>
                                <w:sz w:val="56"/>
                                <w:szCs w:val="56"/>
                                <w:lang w:eastAsia="zh-CN"/>
                              </w:rPr>
                              <w:t>简历使用方法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74.65pt;margin-top:-13.55pt;height:47.6pt;width:292.2pt;z-index:-1826285568;mso-width-relative:page;mso-height-relative:page;" filled="f" stroked="f" coordsize="21600,21600" o:gfxdata="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Jx/CHZAAAACgEAAA8AAAAAAAAAAQAgAAAA&#10;IgAAAGRycy9kb3ducmV2LnhtbFBLAQIUABQAAAAIAIdO4kDkuLwP0QEAAGsDAAAOAAAAAAAAAAEA&#10;IAAAACgBAABkcnMvZTJvRG9jLnhtbFBLBQYAAAAABgAGAFkBAABrBQAAAAA=&#10;">
                <v:fill on="f" focussize="0,0"/>
                <v:stroke on="f" weight="1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kinsoku/>
                        <w:spacing w:before="0" w:after="0"/>
                        <w:ind w:left="0"/>
                        <w:jc w:val="center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FFFFFF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FFFFFF"/>
                          <w:kern w:val="24"/>
                          <w:sz w:val="56"/>
                          <w:szCs w:val="56"/>
                          <w:lang w:eastAsia="zh-CN"/>
                        </w:rPr>
                        <w:t>简历使用方法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242F69"/>
    <w:rsid w:val="04F8294A"/>
    <w:rsid w:val="0E401B8F"/>
    <w:rsid w:val="10715F64"/>
    <w:rsid w:val="10B35796"/>
    <w:rsid w:val="16F55A66"/>
    <w:rsid w:val="19092A77"/>
    <w:rsid w:val="1AB92967"/>
    <w:rsid w:val="1B7C777C"/>
    <w:rsid w:val="21204A41"/>
    <w:rsid w:val="2A233BEF"/>
    <w:rsid w:val="2F6C2639"/>
    <w:rsid w:val="32A77165"/>
    <w:rsid w:val="3BA94A2C"/>
    <w:rsid w:val="3DC76647"/>
    <w:rsid w:val="413C65A5"/>
    <w:rsid w:val="45E712B4"/>
    <w:rsid w:val="53434071"/>
    <w:rsid w:val="5CC750C6"/>
    <w:rsid w:val="5D3549BD"/>
    <w:rsid w:val="5E755A24"/>
    <w:rsid w:val="64D46459"/>
    <w:rsid w:val="6AAB6EB1"/>
    <w:rsid w:val="6D242F69"/>
    <w:rsid w:val="6D3372F9"/>
    <w:rsid w:val="6E877885"/>
    <w:rsid w:val="6F46738A"/>
    <w:rsid w:val="6F6942E0"/>
    <w:rsid w:val="71AB6EE3"/>
    <w:rsid w:val="76E7095F"/>
    <w:rsid w:val="770452F4"/>
    <w:rsid w:val="7CE92262"/>
    <w:rsid w:val="7EA3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7240;&#33756;\AppData\Roaming\Kingsoft\office6\templates\download\760a2f9c9223b947462c2e39ca38bd41\&#31616;&#32422;&#31616;&#21382;&#22871;&#3501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简约简历套装.docx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2020-06-30T08:26:00Z</dcterms:created>
  <dc:creator>拖鞋</dc:creator>
  <cp:lastModifiedBy>Administrator</cp:lastModifiedBy>
  <dcterms:modified xsi:type="dcterms:W3CDTF">2021-06-20T16:52:44Z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TemplateKey">
    <vt:lpwstr>1.0_VY3SNz9Jsv7Lcst4K9Uhlt7lU4ZV1z4mZPmwMbvgv/tmipznKmX0RzGQnq33Ym8HQpWKyRbTIvKh+LDQlBD/Aw==</vt:lpwstr>
  </property>
</Properties>
</file>