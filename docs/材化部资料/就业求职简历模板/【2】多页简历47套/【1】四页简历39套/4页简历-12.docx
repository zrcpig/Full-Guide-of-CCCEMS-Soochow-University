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1"/>
        </w:rPr>
        <mc:AlternateContent>
          <mc:Choice Requires="wpg">
            <w:drawing>
              <wp:anchor distT="0" distB="0" distL="114300" distR="114300" simplePos="0" relativeHeight="200470528" behindDoc="0" locked="0" layoutInCell="1" allowOverlap="1">
                <wp:simplePos x="0" y="0"/>
                <wp:positionH relativeFrom="column">
                  <wp:posOffset>-5715</wp:posOffset>
                </wp:positionH>
                <wp:positionV relativeFrom="paragraph">
                  <wp:posOffset>414020</wp:posOffset>
                </wp:positionV>
                <wp:extent cx="2419350" cy="409575"/>
                <wp:effectExtent l="0" t="0" r="0" b="9525"/>
                <wp:wrapNone/>
                <wp:docPr id="1476" name="组合 1476"/>
                <wp:cNvGraphicFramePr/>
                <a:graphic xmlns:a="http://schemas.openxmlformats.org/drawingml/2006/main">
                  <a:graphicData uri="http://schemas.microsoft.com/office/word/2010/wordprocessingGroup">
                    <wpg:wgp>
                      <wpg:cNvGrpSpPr/>
                      <wpg:grpSpPr>
                        <a:xfrm>
                          <a:off x="0" y="0"/>
                          <a:ext cx="2419350" cy="409575"/>
                          <a:chOff x="3990" y="17876"/>
                          <a:chExt cx="3810" cy="645"/>
                        </a:xfrm>
                      </wpg:grpSpPr>
                      <wps:wsp>
                        <wps:cNvPr id="1477" name="任意多边形 1406"/>
                        <wps:cNvSpPr/>
                        <wps:spPr>
                          <a:xfrm>
                            <a:off x="3990" y="17876"/>
                            <a:ext cx="3810" cy="645"/>
                          </a:xfrm>
                          <a:custGeom>
                            <a:avLst/>
                            <a:gdLst>
                              <a:gd name="connsiteX0" fmla="*/ 0 w 3810"/>
                              <a:gd name="connsiteY0" fmla="*/ 0 h 645"/>
                              <a:gd name="connsiteX1" fmla="*/ 3810 w 3810"/>
                              <a:gd name="connsiteY1" fmla="*/ 0 h 645"/>
                              <a:gd name="connsiteX2" fmla="*/ 3555 w 3810"/>
                              <a:gd name="connsiteY2" fmla="*/ 315 h 645"/>
                              <a:gd name="connsiteX3" fmla="*/ 3810 w 3810"/>
                              <a:gd name="connsiteY3" fmla="*/ 645 h 645"/>
                              <a:gd name="connsiteX4" fmla="*/ 0 w 3810"/>
                              <a:gd name="connsiteY4" fmla="*/ 645 h 645"/>
                              <a:gd name="connsiteX5" fmla="*/ 0 w 3810"/>
                              <a:gd name="connsiteY5" fmla="*/ 0 h 6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10" h="645">
                                <a:moveTo>
                                  <a:pt x="0" y="0"/>
                                </a:moveTo>
                                <a:lnTo>
                                  <a:pt x="3810" y="0"/>
                                </a:lnTo>
                                <a:lnTo>
                                  <a:pt x="3555" y="315"/>
                                </a:lnTo>
                                <a:lnTo>
                                  <a:pt x="3810" y="645"/>
                                </a:lnTo>
                                <a:lnTo>
                                  <a:pt x="0" y="645"/>
                                </a:lnTo>
                                <a:lnTo>
                                  <a:pt x="0" y="0"/>
                                </a:lnTo>
                                <a:close/>
                              </a:path>
                            </a:pathLst>
                          </a:cu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78" name="文本框 4"/>
                        <wps:cNvSpPr txBox="1"/>
                        <wps:spPr>
                          <a:xfrm>
                            <a:off x="4464" y="17883"/>
                            <a:ext cx="2862" cy="61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简历 | RESUME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45pt;margin-top:32.6pt;height:32.25pt;width:190.5pt;z-index:200470528;mso-width-relative:page;mso-height-relative:page;" coordorigin="3990,17876" coordsize="3810,645" o:gfxdata="UEsDBAoAAAAAAIdO4kAAAAAAAAAAAAAAAAAEAAAAZHJzL1BLAwQUAAAACACHTuJAHGopjdkAAAAI&#10;AQAADwAAAGRycy9kb3ducmV2LnhtbE2PQWvCQBCF74X+h2UKveluIlpNs5EibU9SUAultzU7JsHs&#10;bMiuif77Tk/tcXgf732Tr6+uFQP2ofGkIZkqEEiltw1VGj4Pb5MliBANWdN6Qg03DLAu7u9yk1k/&#10;0g6HfawEl1DIjIY6xi6TMpQ1OhOmvkPi7OR7ZyKffSVtb0Yud61MlVpIZxrihdp0uKmxPO8vTsP7&#10;aMaXWfI6bM+nze37MP/42iao9eNDop5BRLzGPxh+9VkdCnY6+gvZIFoNkxWDGhbzFATHs6VKQByZ&#10;S1dPIItc/n+g+AFQSwMEFAAAAAgAh07iQN5zDRqRBAAAhA0AAA4AAABkcnMvZTJvRG9jLnhtbN1X&#10;zW4kNRC+I/EOVh+RyHTP9Pwqk1VISIQU2EhZBBw97l/J3W5sT2bCeQXc4MQBcQFx5AVQBE9DAo/B&#10;Z7s908mGDFkQBzRSt+2q+lz+qrpcs/9sXXFymUpVinoeRHthQNKaiaSs83nw4YuTtycBUZrWCeWi&#10;TufBVaqCZwdvvrG/amZpXxSCJ6kkAKnVbNXMg0LrZtbrKVakFVV7oklrCDMhK6oxlXkvkXQF9Ir3&#10;+mE46q2ETBopWKoUVo+dMDiw+FmWMv08y1SqCZ8H8E3bp7TPhXn2DvbpLJe0KUrWukFfw4uKljU2&#10;3UAdU03JUpavQFUlk0KJTO8xUfVElpUstWfAaaLw3mlOpVg29iz5bJU3G5pA7T2eXhuWfXB5LkmZ&#10;IHbxeBSQmlaI0u/XL2++/pLYJTC0avIZFE9lc9Gcy3YhdzNz6HUmK/PGccjacnu14TZda8Kw2I+j&#10;6WCIEDDI4nA6HA8d+axAhIzZYDqFGNJoPIErNjKseLe1H0yi1ngUW8ue37dn3Nt4s2qQSGrLlfpn&#10;XF0UtEltCJShYMvV2HP12/X17cuvbn789o9ff7755QeQFlrnjSOw2DCmZgrkPUDXQ+f2rP31qemM&#10;LZU+TYVlnl6eKe1yOcHIZmLSBpOJulalTj8Gf1nFkd5v9UhIVsSCt0b3dD+5q1uQlnQk+CuwUQfW&#10;QO5A7qqH5FHkfhd5OBzuQL6jHg0fxx50sXd73VUHF49jxx3sXXR0dXcCD58AfFd3wzM+m9ynCC18&#10;1rB13aYNRoSa4h3aetYIZb7Nbg7hC/VTpAnyB5CwMjm3wxih7xpHTzJGdLvG/ScZI3xd48GTjBGi&#10;rnH8JGOEoWvsS5clzBHXEi9xV5lbittbSgcEt5QMCG6phdmQzhqqTbz8kKxQMm1RLOaB+TyNoBKX&#10;6QthVfS9UozNtlJed7UcDNz04fRi/24s2ACfoD3NIPLH8Ar+3Spat4DXVg1s7RX82ym6ev/3tO77&#10;xrhQqcs+w4xNww1FhtlOeVSCl8lJyblhRsl8ccQluaRgOw7Nz3LHl9X7InHL42EYts0Bls0FZbX7&#10;fhn4LYzd9w4+r01oov4YCIRRNDUZp4gnqxpcs6rOA0J5jm6JaWk3roVxzcVYKn1MVeG2s7Au+BUK&#10;uCS8rObBBK455yyvcMBcNe5yMaOFSK5wT0nhmh3VsJMSsGdU6XMqUf7hFjo2/RyPjAv4iqSxo4AU&#10;Qn720LrRx0UKaUBW6JZwjk+XVKYB4e/VuGKnUQwWibaTeDjuYyK7kkVXUi+rIwHyUQ/gnR0afc39&#10;MJOi+giN3aHZFSJaM+ztGGsnRxpziNAasvTw0I7RUiEDzuqLhhlwE+xaHC61yEpzOVqeHDvtBI2C&#10;6W7+m44BnbDrrm6/+eL2u59uv/+c2FLSaRSIXr8jUG5tZdxG1Xc6mw4rjkeuKKFVmthiRme+ZehP&#10;RiiVpssaReO2VPkGrUEemJaBmAHKC0qOZcm3D0gor+LI2ySmS+qR6eDuSB5OQb1erEH4/zwb8U27&#10;xPz3ctH2smj1bVVp/5aY/xLduc3d7Z+ngz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HGopjdkA&#10;AAAIAQAADwAAAAAAAAABACAAAAAiAAAAZHJzL2Rvd25yZXYueG1sUEsBAhQAFAAAAAgAh07iQN5z&#10;DRqRBAAAhA0AAA4AAAAAAAAAAQAgAAAAKAEAAGRycy9lMm9Eb2MueG1sUEsFBgAAAAAGAAYAWQEA&#10;ACsIAAAAAA==&#10;">
                <o:lock v:ext="edit" aspectratio="f"/>
                <v:shape id="任意多边形 1406" o:spid="_x0000_s1026" o:spt="100" style="position:absolute;left:3990;top:17876;height:645;width:3810;v-text-anchor:middle;" fillcolor="#404040 [2429]" filled="t" stroked="f" coordsize="3810,645" o:gfxdata="UEsDBAoAAAAAAIdO4kAAAAAAAAAAAAAAAAAEAAAAZHJzL1BLAwQUAAAACACHTuJA3my1VbwAAADd&#10;AAAADwAAAGRycy9kb3ducmV2LnhtbEVPy6rCMBDdC/5DGMHdNVVEpRoFxYtuFK4PxN3YjG2xmfQ2&#10;8fX3RhDczeE8ZzR5mELcqHK5ZQXtVgSCOLE651TBbvv7MwDhPLLGwjIpeJKDybheG2Gs7Z3/6Lbx&#10;qQgh7GJUkHlfxlK6JCODrmVL4sCdbWXQB1ilUld4D+GmkJ0o6kmDOYeGDEuaZZRcNlej4L+zns/R&#10;97pYuMtqul+cjofFSalmox0NQXh6+K/4417qML/b78P7m3CCH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stVW8AAAA&#10;3QAAAA8AAAAAAAAAAQAgAAAAIgAAAGRycy9kb3ducmV2LnhtbFBLAQIUABQAAAAIAIdO4kAzLwWe&#10;OwAAADkAAAAQAAAAAAAAAAEAIAAAAAsBAABkcnMvc2hhcGV4bWwueG1sUEsFBgAAAAAGAAYAWwEA&#10;ALUDAAAAAA==&#10;" path="m0,0l3810,0,3555,315,3810,645,0,645,0,0xe">
                  <v:path o:connectlocs="0,0;3810,0;3555,315;3810,645;0,645;0,0" o:connectangles="0,0,0,0,0,0"/>
                  <v:fill on="t" focussize="0,0"/>
                  <v:stroke on="f" weight="1pt" miterlimit="8" joinstyle="miter"/>
                  <v:imagedata o:title=""/>
                  <o:lock v:ext="edit" aspectratio="f"/>
                </v:shape>
                <v:shape id="文本框 4" o:spid="_x0000_s1026" o:spt="202" type="#_x0000_t202" style="position:absolute;left:4464;top:17883;height:617;width:2862;" filled="f" stroked="f" coordsize="21600,21600" o:gfxdata="UEsDBAoAAAAAAIdO4kAAAAAAAAAAAAAAAAAEAAAAZHJzL1BLAwQUAAAACACHTuJAvdQPpsIAAADd&#10;AAAADwAAAGRycy9kb3ducmV2LnhtbEWPS2/CQAyE75X6H1au1FvZgFpAIQtCkVCrqhx4XHpzs85D&#10;ZL0huwXaX48PSNxszXjmc7a4uFadqA+NZwPDQQKKuPC24crAfrd6mYIKEdli65kM/FGAxfzxIcPU&#10;+jNv6LSNlZIQDikaqGPsUq1DUZPDMPAdsWil7x1GWftK2x7PEu5aPUqSsXbYsDTU2FFeU3HY/joD&#10;n/lqjZufkZv+t/n7V7nsjvvvN2Oen4bJDFSkS7ybb9cfVvBfJ4Ir38gIen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3U&#10;D6bCAAAA3QAAAA8AAAAAAAAAAQAgAAAAIgAAAGRycy9kb3ducmV2LnhtbFBLAQIUABQAAAAIAIdO&#10;4kAzLwWeOwAAADkAAAAQAAAAAAAAAAEAIAAAABEBAABkcnMvc2hhcGV4bWwueG1sUEsFBgAAAAAG&#10;AAYAWwEAALs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简历 | RESUME</w:t>
                        </w:r>
                      </w:p>
                    </w:txbxContent>
                  </v:textbox>
                </v:shape>
              </v:group>
            </w:pict>
          </mc:Fallback>
        </mc:AlternateContent>
      </w:r>
      <w:r>
        <w:rPr>
          <w:sz w:val="21"/>
        </w:rPr>
        <mc:AlternateContent>
          <mc:Choice Requires="wpg">
            <w:drawing>
              <wp:anchor distT="0" distB="0" distL="114300" distR="114300" simplePos="0" relativeHeight="2582297600" behindDoc="0" locked="0" layoutInCell="1" allowOverlap="1">
                <wp:simplePos x="0" y="0"/>
                <wp:positionH relativeFrom="column">
                  <wp:posOffset>1283970</wp:posOffset>
                </wp:positionH>
                <wp:positionV relativeFrom="paragraph">
                  <wp:posOffset>7486015</wp:posOffset>
                </wp:positionV>
                <wp:extent cx="4992370" cy="1389380"/>
                <wp:effectExtent l="0" t="0" r="0" b="0"/>
                <wp:wrapNone/>
                <wp:docPr id="1398" name="组合 1398"/>
                <wp:cNvGraphicFramePr/>
                <a:graphic xmlns:a="http://schemas.openxmlformats.org/drawingml/2006/main">
                  <a:graphicData uri="http://schemas.microsoft.com/office/word/2010/wordprocessingGroup">
                    <wpg:wgp>
                      <wpg:cNvGrpSpPr/>
                      <wpg:grpSpPr>
                        <a:xfrm>
                          <a:off x="0" y="0"/>
                          <a:ext cx="4992370" cy="1389380"/>
                          <a:chOff x="7135" y="9477"/>
                          <a:chExt cx="7862" cy="2188"/>
                        </a:xfrm>
                      </wpg:grpSpPr>
                      <wpg:grpSp>
                        <wpg:cNvPr id="1399" name="组合 359"/>
                        <wpg:cNvGrpSpPr/>
                        <wpg:grpSpPr>
                          <a:xfrm>
                            <a:off x="9585" y="9477"/>
                            <a:ext cx="2963" cy="1689"/>
                            <a:chOff x="6650" y="9492"/>
                            <a:chExt cx="2963" cy="1689"/>
                          </a:xfrm>
                        </wpg:grpSpPr>
                        <wpg:grpSp>
                          <wpg:cNvPr id="1400" name="组合 1190"/>
                          <wpg:cNvGrpSpPr/>
                          <wpg:grpSpPr>
                            <a:xfrm rot="0">
                              <a:off x="6650" y="9492"/>
                              <a:ext cx="2963" cy="1689"/>
                              <a:chOff x="4851" y="21844"/>
                              <a:chExt cx="2963" cy="1689"/>
                            </a:xfrm>
                          </wpg:grpSpPr>
                          <wps:wsp>
                            <wps:cNvPr id="1401" name="姓名"/>
                            <wps:cNvSpPr txBox="1"/>
                            <wps:spPr>
                              <a:xfrm>
                                <a:off x="5334" y="21844"/>
                                <a:ext cx="1996" cy="6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微软雅黑" w:hAnsi="微软雅黑" w:eastAsia="微软雅黑" w:cs="微软雅黑"/>
                                      <w:b/>
                                      <w:bCs/>
                                      <w:color w:val="404040" w:themeColor="text1" w:themeTint="BF"/>
                                      <w:sz w:val="44"/>
                                      <w:szCs w:val="52"/>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44"/>
                                      <w:szCs w:val="52"/>
                                      <w:lang w:val="en-US" w:eastAsia="zh-CN"/>
                                      <w14:textFill>
                                        <w14:solidFill>
                                          <w14:schemeClr w14:val="tx1">
                                            <w14:lumMod w14:val="75000"/>
                                            <w14:lumOff w14:val="25000"/>
                                          </w14:schemeClr>
                                        </w14:solidFill>
                                      </w14:textFill>
                                    </w:rPr>
                                    <w:t>小狮子</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02" name="求职意向"/>
                            <wps:cNvSpPr txBox="1"/>
                            <wps:spPr>
                              <a:xfrm>
                                <a:off x="4851" y="22991"/>
                                <a:ext cx="2963" cy="5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经验：3年鞋业跟单经验</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03" name="求职意向"/>
                          <wps:cNvSpPr txBox="1"/>
                          <wps:spPr>
                            <a:xfrm>
                              <a:off x="6650" y="10140"/>
                              <a:ext cx="2963" cy="5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求职意向：销售业务员</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04" name="求职意向"/>
                        <wps:cNvSpPr txBox="1"/>
                        <wps:spPr>
                          <a:xfrm>
                            <a:off x="7135" y="11123"/>
                            <a:ext cx="7862" cy="5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电话：000-5151-4141</w: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ab/>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邮箱：</w: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fldChar w:fldCharType="begin"/>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instrText xml:space="preserve"> HYPERLINK "mailto:garyy51@163.com" </w:instrTex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fldChar w:fldCharType="separate"/>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garyy51@163.com</w: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fldChar w:fldCharType="end"/>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ab/>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ab/>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地址：广州市番禺区</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01.1pt;margin-top:589.45pt;height:109.4pt;width:393.1pt;z-index:-1712669696;mso-width-relative:page;mso-height-relative:page;" coordorigin="7135,9477" coordsize="7862,2188" o:gfxdata="UEsDBAoAAAAAAIdO4kAAAAAAAAAAAAAAAAAEAAAAZHJzL1BLAwQUAAAACACHTuJAlaKk+twAAAAN&#10;AQAADwAAAGRycy9kb3ducmV2LnhtbE2Py07DMBBF90j8gzVI7KjtFMiDOBWqgFWFRIuE2LnxNIka&#10;21HsJu3fM6xgOXOP7pwpV2fbswnH0HmnQC4EMHS1N51rFHzuXu8yYCFqZ3TvHSq4YIBVdX1V6sL4&#10;2X3gtI0NoxIXCq2gjXEoOA91i1aHhR/QUXbwo9WRxrHhZtQzldueJ0I8cqs7RxdaPeC6xfq4PVkF&#10;b7Oen5fyZdocD+vL9+7h/WsjUanbGymegEU8xz8YfvVJHSpy2vuTM4H1ChKRJIRSINMsB0ZInmX3&#10;wPa0WuZpCrwq+f8vqh9QSwMEFAAAAAgAh07iQIpvndBmAwAAcw8AAA4AAABkcnMvZTJvRG9jLnht&#10;bO1XzW7UMBC+I/EOlu80m5/NJlFTVFpaIVW0UkGcXa+zGymJje1tttxAPXAAUcRDcObM8xR4DMbO&#10;z7ZLD7QFqqJesrbHHs98883MevXhvCzQIZMq51WK3ZUBRqyifJxXkxQ/f7b1IMJIaVKNScErluIj&#10;pvDDtfv3VmuRMI9PeTFmEoGSSiW1SPFUa5E4jqJTVhK1wgWrQJhxWRINUzlxxpLUoL0sHG8wCJ2a&#10;y7GQnDKlYHWzEeI1qz/LGNW7WaaYRkWKwTZtv9J+D8zXWVslyUQSMc1pawa5ghUlySu4tFe1STRB&#10;M5n/oqrMqeSKZ3qF8tLhWZZTZn0Ab9zBkjfbks+E9WWS1BPRwwTQLuF0ZbX06eGeRPkYYufHEKuK&#10;lBCl71+PT0/eIrsECNViksDGbSn2xZ5sFybNzDg9z2RpfsEdNLfYHvXYsrlGFBaDOPb8EYSAgsz1&#10;o9iPWvTpFEJkzo1cf4gRiONgNGoiQ6eP2/OjKPSaw54bRUbqdBc7xr7enH7y1+GKl+Dyh7Gx65Jo&#10;xcNo2esOMy8O/RawMLK6SdKjFYZDQNOiFXvLaP168obRCgZg7HlyubElwO/AhSS3mXuGZBe4/1uw&#10;BdHQtbABjYLgGrhBvVKLlFTXS8n9KRHMZroymdalZDAAWxvUTj9/Oj153/DL7jGpiPT8EYfMcbt1&#10;BYsXZOTQ94Nlpzu03DgOG5KFsdXTM4UkQiq9zXiJzCDFEsqprXLkcEfpJgW7LebWim/lRQHrJCkq&#10;VKc49IGj5ySgvKggd2uhksZYM9Lzg7nNHJUc8PERONYGHClBt3K4fIcovUck1GbgEfQbvQufrOBw&#10;CW9HGE25fHXRutkP8QEpRjXU+hSrlzMiGUbFkwoiF7tBAGq1nQTDkQcTeVZycFZSzcoNDu0EQgPW&#10;2aHZr4tumElevoC2tG5uBRGpKNydYt0NN3TTgaCtUba+bjdBOxBE71T7ghrVDWjrM82z3CJtYGqw&#10;adED9pla829oCKW3oeG3L29+vH737fjD6cnHjnRA2MuQcZGBXtwwjiQdGRd1axjYonZHxttDxkUf&#10;/nfEhP74x4jZtxR34EI9sHXsjpj/QZW8CWJCv/1jxOz/GLuu6/nnibn4X3xXMU0vv1Xt2xITXnb2&#10;MdO+Qs3T8ezctvvFW3nt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JWipPrcAAAADQEAAA8AAAAA&#10;AAAAAQAgAAAAIgAAAGRycy9kb3ducmV2LnhtbFBLAQIUABQAAAAIAIdO4kCKb53QZgMAAHMPAAAO&#10;AAAAAAAAAAEAIAAAACsBAABkcnMvZTJvRG9jLnhtbFBLBQYAAAAABgAGAFkBAAADBwAAAAA=&#10;">
                <o:lock v:ext="edit" aspectratio="f"/>
                <v:group id="组合 359" o:spid="_x0000_s1026" o:spt="203" style="position:absolute;left:9585;top:9477;height:1689;width:2963;" coordorigin="6650,9492" coordsize="2963,1689" o:gfxdata="UEsDBAoAAAAAAIdO4kAAAAAAAAAAAAAAAAAEAAAAZHJzL1BLAwQUAAAACACHTuJAFu++d70AAADd&#10;AAAADwAAAGRycy9kb3ducmV2LnhtbEVPTYvCMBC9C/sfwgh707TKilajLKLLHkSwCsvehmZsi82k&#10;NLHVf28Ewds83ucsVjdTiZYaV1pWEA8jEMSZ1SXnCk7H7WAKwnlkjZVlUnAnB6vlR2+BibYdH6hN&#10;fS5CCLsEFRTe14mULivIoBvamjhwZ9sY9AE2udQNdiHcVHIURRNpsOTQUGBN64KyS3o1Cn467L7H&#10;8abdXc7r+//xa/+3i0mpz34czUF4uvm3+OX+1WH+eDaD5zfhBLl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u++d70AAADdAAAADwAAAAAAAAABACAAAAAiAAAAZHJzL2Rvd25yZXYueG1s&#10;UEsBAhQAFAAAAAgAh07iQDMvBZ47AAAAOQAAABUAAAAAAAAAAQAgAAAADAEAAGRycy9ncm91cHNo&#10;YXBleG1sLnhtbFBLBQYAAAAABgAGAGABAADJAwAAAAA=&#10;">
                  <o:lock v:ext="edit" aspectratio="f"/>
                  <v:group id="组合 1190" o:spid="_x0000_s1026" o:spt="203" style="position:absolute;left:6650;top:9492;height:1689;width:2963;" coordorigin="4851,21844" coordsize="2963,1689" o:gfxdata="UEsDBAoAAAAAAIdO4kAAAAAAAAAAAAAAAAAEAAAAZHJzL1BLAwQUAAAACACHTuJAr3VPCMAAAADd&#10;AAAADwAAAGRycy9kb3ducmV2LnhtbEWPQWvCQBCF74X+h2UK3uputC0ldZUiVjxIoVoQb0N2TILZ&#10;2ZDdJvrvOwfB2wzvzXvfzBYX36ieulgHtpCNDSjiIriaSwu/+6/nd1AxITtsApOFK0VYzB8fZpi7&#10;MPAP9btUKgnhmKOFKqU21zoWFXmM49ASi3YKnccka1dq1+Eg4b7RE2PetMeapaHClpYVFefdn7ew&#10;HnD4nGarfns+La/H/ev3YZuRtaOnzHyASnRJd/PteuME/8UIv3wjI+j5P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r3VPCMAAAADdAAAADwAAAAAAAAABACAAAAAiAAAAZHJzL2Rvd25yZXYu&#10;eG1sUEsBAhQAFAAAAAgAh07iQDMvBZ47AAAAOQAAABUAAAAAAAAAAQAgAAAADwEAAGRycy9ncm91&#10;cHNoYXBleG1sLnhtbFBLBQYAAAAABgAGAGABAADMAwAAAAA=&#10;">
                    <o:lock v:ext="edit" aspectratio="f"/>
                    <v:shape id="姓名" o:spid="_x0000_s1026" o:spt="202" type="#_x0000_t202" style="position:absolute;left:5334;top:21844;height:691;width:1996;" filled="f" stroked="f" coordsize="21600,21600" o:gfxdata="UEsDBAoAAAAAAIdO4kAAAAAAAAAAAAAAAAAEAAAAZHJzL1BLAwQUAAAACACHTuJAdOjVRr4AAADd&#10;AAAADwAAAGRycy9kb3ducmV2LnhtbEVPS2vCQBC+F/oflil4q7sRWyS6CRKQitSD1ktvY3ZMgtnZ&#10;NLu++uu7QsHbfHzPmeVX24oz9b5xrCEZKhDEpTMNVxp2X4vXCQgfkA22jknDjTzk2fPTDFPjLryh&#10;8zZUIoawT1FDHUKXSunLmiz6oeuII3dwvcUQYV9J0+MlhttWjpR6lxYbjg01dlTUVB63J6thVSzW&#10;uNmP7OS3LT4+D/PuZ/f9pvXgJVFTEIGu4SH+dy9NnD9WCdy/iSfI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jVRr4A&#10;AADd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center"/>
                              <w:textAlignment w:val="auto"/>
                              <w:outlineLvl w:val="9"/>
                              <w:rPr>
                                <w:rFonts w:hint="default" w:ascii="微软雅黑" w:hAnsi="微软雅黑" w:eastAsia="微软雅黑" w:cs="微软雅黑"/>
                                <w:b/>
                                <w:bCs/>
                                <w:color w:val="404040" w:themeColor="text1" w:themeTint="BF"/>
                                <w:sz w:val="44"/>
                                <w:szCs w:val="52"/>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44"/>
                                <w:szCs w:val="52"/>
                                <w:lang w:val="en-US" w:eastAsia="zh-CN"/>
                                <w14:textFill>
                                  <w14:solidFill>
                                    <w14:schemeClr w14:val="tx1">
                                      <w14:lumMod w14:val="75000"/>
                                      <w14:lumOff w14:val="25000"/>
                                    </w14:schemeClr>
                                  </w14:solidFill>
                                </w14:textFill>
                              </w:rPr>
                              <w:t>小狮子</w:t>
                            </w:r>
                          </w:p>
                        </w:txbxContent>
                      </v:textbox>
                    </v:shape>
                    <v:shape id="求职意向" o:spid="_x0000_s1026" o:spt="202" type="#_x0000_t202" style="position:absolute;left:4851;top:22991;height:542;width:2963;" filled="f" stroked="f" coordsize="21600,21600" o:gfxdata="UEsDBAoAAAAAAIdO4kAAAAAAAAAAAAAAAAAEAAAAZHJzL1BLAwQUAAAACACHTuJAhDpLMb0AAADd&#10;AAAADwAAAGRycy9kb3ducmV2LnhtbEVPS4vCMBC+C/6HMII3TSzuIl2jLAVRZD34uHibbca2bDOp&#10;TXztr98IC97m43vOdH63tbhS6yvHGkZDBYI4d6biQsNhvxhMQPiAbLB2TBoe5GE+63ammBp34y1d&#10;d6EQMYR9ihrKEJpUSp+XZNEPXUMcuZNrLYYI20KaFm8x3NYyUepdWqw4NpTYUFZS/rO7WA3rbLHB&#10;7XdiJ791tvw6fTbnw/FN635vpD5ABLqHl/jfvTJx/lgl8Pwmni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OksxvQAA&#10;AN0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经验：3年鞋业跟单经验</w:t>
                            </w:r>
                          </w:p>
                        </w:txbxContent>
                      </v:textbox>
                    </v:shape>
                  </v:group>
                  <v:shape id="求职意向" o:spid="_x0000_s1026" o:spt="202" type="#_x0000_t202" style="position:absolute;left:6650;top:10140;height:542;width:2963;" filled="f" stroked="f" coordsize="21600,21600" o:gfxdata="UEsDBAoAAAAAAIdO4kAAAAAAAAAAAAAAAAAEAAAAZHJzL1BLAwQUAAAACACHTuJA63buqr4AAADd&#10;AAAADwAAAGRycy9kb3ducmV2LnhtbEVPS2sCMRC+C/0PYQq9aaK2IutGKQuiSHvwcfE2bmYfuJls&#10;N6na/nojFHqbj+856eJmG3GhzteONQwHCgRx7kzNpYbDftmfgvAB2WDjmDT8kIfF/KmXYmLclbd0&#10;2YVSxBD2CWqoQmgTKX1ekUU/cC1x5ArXWQwRdqU0HV5juG3kSKmJtFhzbKiwpayi/Lz7tho22fIT&#10;t6eRnf422eqjeG+/Dsc3rV+eh2oGItAt/Iv/3GsT57+qMTy+iS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3buqr4A&#10;AADd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求职意向：销售业务员</w:t>
                          </w:r>
                        </w:p>
                      </w:txbxContent>
                    </v:textbox>
                  </v:shape>
                </v:group>
                <v:shape id="求职意向" o:spid="_x0000_s1026" o:spt="202" type="#_x0000_t202" style="position:absolute;left:7135;top:11123;height:542;width:7862;" filled="f" stroked="f" coordsize="21600,21600" o:gfxdata="UEsDBAoAAAAAAIdO4kAAAAAAAAAAAAAAAAAEAAAAZHJzL1BLAwQUAAAACACHTuJAZJ923r8AAADd&#10;AAAADwAAAGRycy9kb3ducmV2LnhtbEVPS2vCQBC+F/oflin0VncjKhJdQwkES7EHH5feptkxCWZn&#10;0+wabX99tyB4m4/vOcvsalsxUO8bxxqSkQJBXDrTcKXhsC9e5iB8QDbYOiYNP+QhWz0+LDE17sJb&#10;GnahEjGEfYoa6hC6VEpf1mTRj1xHHLmj6y2GCPtKmh4vMdy2cqzUTFpsODbU2FFeU3nana2G97z4&#10;wO3X2M5/23y9Ob5234fPqdbPT4lagAh0DXfxzf1m4vyJmsD/N/EE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fdt6/&#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电话：000-5151-4141</w: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ab/>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邮箱：</w: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fldChar w:fldCharType="begin"/>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instrText xml:space="preserve"> HYPERLINK "mailto:garyy51@163.com" </w:instrTex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fldChar w:fldCharType="separate"/>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garyy51@163.com</w:t>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fldChar w:fldCharType="end"/>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ab/>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ab/>
                        </w:r>
                        <w:r>
                          <w:rPr>
                            <w:rFonts w:hint="eastAsia" w:ascii="微软雅黑" w:hAnsi="微软雅黑" w:eastAsia="微软雅黑" w:cs="微软雅黑"/>
                            <w:b w:val="0"/>
                            <w:bCs w:val="0"/>
                            <w:color w:val="808080" w:themeColor="text1" w:themeTint="80"/>
                            <w:sz w:val="21"/>
                            <w:szCs w:val="21"/>
                            <w:lang w:val="en-US" w:eastAsia="zh-CN"/>
                            <w14:textFill>
                              <w14:solidFill>
                                <w14:schemeClr w14:val="tx1">
                                  <w14:lumMod w14:val="50000"/>
                                  <w14:lumOff w14:val="50000"/>
                                </w14:schemeClr>
                              </w14:solidFill>
                            </w14:textFill>
                          </w:rPr>
                          <w:t>地址：广州市番禺区</w:t>
                        </w:r>
                      </w:p>
                    </w:txbxContent>
                  </v:textbox>
                </v:shape>
              </v:group>
            </w:pict>
          </mc:Fallback>
        </mc:AlternateContent>
      </w:r>
      <w:r>
        <w:rPr>
          <w:rFonts w:hint="eastAsia" w:eastAsiaTheme="minorEastAsia"/>
          <w:lang w:eastAsia="zh-CN"/>
        </w:rPr>
        <w:drawing>
          <wp:anchor distT="0" distB="0" distL="114300" distR="114300" simplePos="0" relativeHeight="2582178816" behindDoc="1" locked="0" layoutInCell="1" allowOverlap="1">
            <wp:simplePos x="0" y="0"/>
            <wp:positionH relativeFrom="column">
              <wp:posOffset>635</wp:posOffset>
            </wp:positionH>
            <wp:positionV relativeFrom="paragraph">
              <wp:posOffset>0</wp:posOffset>
            </wp:positionV>
            <wp:extent cx="7558405" cy="10692130"/>
            <wp:effectExtent l="0" t="0" r="4445" b="13970"/>
            <wp:wrapNone/>
            <wp:docPr id="1395" name="图片 1395" descr="封面P图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 name="图片 1395" descr="封面P图_05"/>
                    <pic:cNvPicPr>
                      <a:picLocks noChangeAspect="1"/>
                    </pic:cNvPicPr>
                  </pic:nvPicPr>
                  <pic:blipFill>
                    <a:blip r:embed="rId4"/>
                    <a:stretch>
                      <a:fillRect/>
                    </a:stretch>
                  </pic:blipFill>
                  <pic:spPr>
                    <a:xfrm>
                      <a:off x="0" y="0"/>
                      <a:ext cx="7558405" cy="10692130"/>
                    </a:xfrm>
                    <a:prstGeom prst="rect">
                      <a:avLst/>
                    </a:prstGeom>
                  </pic:spPr>
                </pic:pic>
              </a:graphicData>
            </a:graphic>
          </wp:anchor>
        </w:drawing>
      </w:r>
    </w:p>
    <w:p>
      <w:pPr>
        <w:rPr>
          <w:rFonts w:hint="eastAsia" w:eastAsiaTheme="minorEastAsia"/>
          <w:lang w:eastAsia="zh-CN"/>
        </w:rPr>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bookmarkStart w:id="0" w:name="_GoBack"/>
      <w:bookmarkEnd w:id="0"/>
      <w:r>
        <w:rPr>
          <w:sz w:val="21"/>
        </w:rPr>
        <mc:AlternateContent>
          <mc:Choice Requires="wpg">
            <w:drawing>
              <wp:anchor distT="0" distB="0" distL="114300" distR="114300" simplePos="0" relativeHeight="2582319104" behindDoc="0" locked="0" layoutInCell="1" allowOverlap="1">
                <wp:simplePos x="0" y="0"/>
                <wp:positionH relativeFrom="column">
                  <wp:posOffset>-5715</wp:posOffset>
                </wp:positionH>
                <wp:positionV relativeFrom="paragraph">
                  <wp:posOffset>414020</wp:posOffset>
                </wp:positionV>
                <wp:extent cx="2419350" cy="409575"/>
                <wp:effectExtent l="0" t="0" r="0" b="9525"/>
                <wp:wrapNone/>
                <wp:docPr id="1408" name="组合 1408"/>
                <wp:cNvGraphicFramePr/>
                <a:graphic xmlns:a="http://schemas.openxmlformats.org/drawingml/2006/main">
                  <a:graphicData uri="http://schemas.microsoft.com/office/word/2010/wordprocessingGroup">
                    <wpg:wgp>
                      <wpg:cNvGrpSpPr/>
                      <wpg:grpSpPr>
                        <a:xfrm>
                          <a:off x="0" y="0"/>
                          <a:ext cx="2419350" cy="409575"/>
                          <a:chOff x="3990" y="17876"/>
                          <a:chExt cx="3810" cy="645"/>
                        </a:xfrm>
                      </wpg:grpSpPr>
                      <wps:wsp>
                        <wps:cNvPr id="1406" name="任意多边形 1406"/>
                        <wps:cNvSpPr/>
                        <wps:spPr>
                          <a:xfrm>
                            <a:off x="3990" y="17876"/>
                            <a:ext cx="3810" cy="645"/>
                          </a:xfrm>
                          <a:custGeom>
                            <a:avLst/>
                            <a:gdLst>
                              <a:gd name="connsiteX0" fmla="*/ 0 w 3810"/>
                              <a:gd name="connsiteY0" fmla="*/ 0 h 645"/>
                              <a:gd name="connsiteX1" fmla="*/ 3810 w 3810"/>
                              <a:gd name="connsiteY1" fmla="*/ 0 h 645"/>
                              <a:gd name="connsiteX2" fmla="*/ 3555 w 3810"/>
                              <a:gd name="connsiteY2" fmla="*/ 315 h 645"/>
                              <a:gd name="connsiteX3" fmla="*/ 3810 w 3810"/>
                              <a:gd name="connsiteY3" fmla="*/ 645 h 645"/>
                              <a:gd name="connsiteX4" fmla="*/ 0 w 3810"/>
                              <a:gd name="connsiteY4" fmla="*/ 645 h 645"/>
                              <a:gd name="connsiteX5" fmla="*/ 0 w 3810"/>
                              <a:gd name="connsiteY5" fmla="*/ 0 h 6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10" h="645">
                                <a:moveTo>
                                  <a:pt x="0" y="0"/>
                                </a:moveTo>
                                <a:lnTo>
                                  <a:pt x="3810" y="0"/>
                                </a:lnTo>
                                <a:lnTo>
                                  <a:pt x="3555" y="315"/>
                                </a:lnTo>
                                <a:lnTo>
                                  <a:pt x="3810" y="645"/>
                                </a:lnTo>
                                <a:lnTo>
                                  <a:pt x="0" y="645"/>
                                </a:lnTo>
                                <a:lnTo>
                                  <a:pt x="0" y="0"/>
                                </a:lnTo>
                                <a:close/>
                              </a:path>
                            </a:pathLst>
                          </a:cu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07" name="文本框 4"/>
                        <wps:cNvSpPr txBox="1"/>
                        <wps:spPr>
                          <a:xfrm>
                            <a:off x="4464" y="17883"/>
                            <a:ext cx="2862" cy="61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简历 | RESUME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45pt;margin-top:32.6pt;height:32.25pt;width:190.5pt;z-index:-1712648192;mso-width-relative:page;mso-height-relative:page;" coordorigin="3990,17876" coordsize="3810,645" o:gfxdata="UEsDBAoAAAAAAIdO4kAAAAAAAAAAAAAAAAAEAAAAZHJzL1BLAwQUAAAACACHTuJAHGopjdkAAAAI&#10;AQAADwAAAGRycy9kb3ducmV2LnhtbE2PQWvCQBCF74X+h2UKveluIlpNs5EibU9SUAultzU7JsHs&#10;bMiuif77Tk/tcXgf732Tr6+uFQP2ofGkIZkqEEiltw1VGj4Pb5MliBANWdN6Qg03DLAu7u9yk1k/&#10;0g6HfawEl1DIjIY6xi6TMpQ1OhOmvkPi7OR7ZyKffSVtb0Yud61MlVpIZxrihdp0uKmxPO8vTsP7&#10;aMaXWfI6bM+nze37MP/42iao9eNDop5BRLzGPxh+9VkdCnY6+gvZIFoNkxWDGhbzFATHs6VKQByZ&#10;S1dPIItc/n+g+AFQSwMEFAAAAAgAh07iQOn6YeOMBAAAhA0AAA4AAABkcnMvZTJvRG9jLnhtbN1X&#10;zW4kNRC+I/EOVh+RyHTP9Pwqk1VISIQU2EhZBBw97l+p225sT2bCeQXc4MQBcQFx5AVQBE9DAo/B&#10;Z7s908mGDFkQBzRSt+2q+lz+qrpcs/9sXVfkMpWqFHweRHthQFLORFLyfB58+OLk7UlAlKY8oZXg&#10;6Ty4SlXw7ODNN/ZXzSzti0JUSSoJQLiarZp5UGjdzHo9xYq0pmpPNCmHMBOyphpTmfcSSVdAr6te&#10;PwxHvZWQSSMFS5XC6rETBgcWP8tSpp9nmUo1qeYBfNP2Ke1zYZ69g306yyVtipK1btDX8KKmJcem&#10;G6hjqilZyvIVqLpkUiiR6T0m6p7IspKl9gw4TRTeO82pFMvGniWfrfJmQxOovcfTa8OyDy7PJSkT&#10;xC4OEStOa0Tp9+uXN19/SewSGFo1+QyKp7K5aM5lu5C7mTn0OpO1eeM4ZG25vdpwm641YVjsx9F0&#10;MEQIGGRxOB2Oh458ViBCxmwwnUIMaTSejEde+G5rP5hErfEotpY9v2/PuLfxZtUgkdSWK/XPuLoo&#10;aJPaEChDwZarkefqt+vr25df3fz47R+//nzzyw+GNOu8cQQWG8bUTIG8B+h66Nyetb8+NZ2xpdKn&#10;qbDM08szpV0uJxjZTEzaYDLBuSp1+jH4y+oK6f1Wj4RkRSx4a3RP95O7ugVpSUeCvwIbdWAN5A7k&#10;rnpIHkXud5GHw+EO5Dvq0fBx7EEXe7fXXXVw8Th23MHeRUdXdyfw8AnAd3U3POOzyX2K0MJnDVvz&#10;Nm0wItQU79DWs0Yo8212cwhfqJ8iTZA/gISVybkdxgh91zh6kjGi2zXuP8kY4esaD55kjBB1jeMn&#10;GSMMXWNfuixhjriWeIm7ytxSlb2ldEBwS8mA4JZamA3prKHaxMsPyQol0xbFYh6Yz9MIanGZvhBW&#10;Rd8rxdhsK614V8vBwE0fTi/278aCDfAJ2tMMIn8Mr+DfraJ1C3ht1cDWXsG/naKr939P675vrBIq&#10;ddlnmLFpuKHIMNspj0pUZXJSVpVhRsl8cVRJcknBdhyan+WuWtbvi8Qtj4dh2DYHWDYXlNXu+2Xg&#10;tzB23zv4FTehifpjIBBG0dRkFUU8Wd3gmlU8DwitcnRLTEu7MRfGNRdjqfQxVYXbzsK64Nco4JJU&#10;ZT0PJnDNOWd5hQPmqnGXixktRHKFe0oK1+yohp2UgD2jSp9TifIPt9Cx6ed4ZJWAr0gaOwpIIeRn&#10;D60bfVykkAZkhW4J5/h0SWUakOo9jit2GsVgkWg7iYfjPiayK1l0JXxZHwmQj3oA7+zQ6OvKDzMp&#10;6o/Q2B2aXSGinGFvx1g7OdKYQ4TWkKWHh3aMlgoZcMYvGmbATbC5OFxqkZXmcrQ8OXbaCRoF0938&#10;Nx3D2HcMt998cfvdT7fff05sKek0CkSv3xEot7YybqPqO51NhxXHI1eU0CpNbDGjM98y9CcjlErT&#10;ZY2icVuqfIPWIA9My0DMAOUFJcey5NsHJJRXceRtEtMl9ch0cHckD6egXi/WIPx/no34pl1i/nu5&#10;aHtZtPq2qrR/S8x/ie7c5u72z9PB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BxqKY3ZAAAACAEA&#10;AA8AAAAAAAAAAQAgAAAAIgAAAGRycy9kb3ducmV2LnhtbFBLAQIUABQAAAAIAIdO4kDp+mHjjAQA&#10;AIQNAAAOAAAAAAAAAAEAIAAAACgBAABkcnMvZTJvRG9jLnhtbFBLBQYAAAAABgAGAFkBAAAmCAAA&#10;AAA=&#10;">
                <o:lock v:ext="edit" aspectratio="f"/>
                <v:shape id="_x0000_s1026" o:spid="_x0000_s1026" o:spt="100" style="position:absolute;left:3990;top:17876;height:645;width:3810;v-text-anchor:middle;" fillcolor="#404040 [2429]" filled="t" stroked="f" coordsize="3810,645" o:gfxdata="UEsDBAoAAAAAAIdO4kAAAAAAAAAAAAAAAAAEAAAAZHJzL1BLAwQUAAAACACHTuJA6SZjs74AAADd&#10;AAAADwAAAGRycy9kb3ducmV2LnhtbEVPTWvCQBC9F/wPywi91V0lhBJdBUWxlxaqLeJtzI5JMDsb&#10;s9sk/ffdQqG3ebzPWawGW4uOWl851jCdKBDEuTMVFxo+jrunZxA+IBusHZOGb/KwWo4eFpgZ1/M7&#10;dYdQiBjCPkMNZQhNJqXPS7LoJ64hjtzVtRZDhG0hTYt9DLe1nCmVSosVx4YSG9qUlN8OX1bDffa2&#10;3WJIE6z97XX9ub+cT/uL1o/jqZqDCDSEf/Gf+8XE+YlK4febeIJ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Zjs74A&#10;AADdAAAADwAAAAAAAAABACAAAAAiAAAAZHJzL2Rvd25yZXYueG1sUEsBAhQAFAAAAAgAh07iQDMv&#10;BZ47AAAAOQAAABAAAAAAAAAAAQAgAAAADQEAAGRycy9zaGFwZXhtbC54bWxQSwUGAAAAAAYABgBb&#10;AQAAtwMAAAAA&#10;" path="m0,0l3810,0,3555,315,3810,645,0,645,0,0xe">
                  <v:path o:connectlocs="0,0;3810,0;3555,315;3810,645;0,645;0,0" o:connectangles="0,0,0,0,0,0"/>
                  <v:fill on="t" focussize="0,0"/>
                  <v:stroke on="f" weight="1pt" miterlimit="8" joinstyle="miter"/>
                  <v:imagedata o:title=""/>
                  <o:lock v:ext="edit" aspectratio="f"/>
                </v:shape>
                <v:shape id="文本框 4" o:spid="_x0000_s1026" o:spt="202" type="#_x0000_t202" style="position:absolute;left:4464;top:17883;height:617;width:2862;" filled="f" stroked="f" coordsize="21600,21600" o:gfxdata="UEsDBAoAAAAAAIdO4kAAAAAAAAAAAAAAAAAEAAAAZHJzL1BLAwQUAAAACACHTuJAlE3oqb4AAADd&#10;AAAADwAAAGRycy9kb3ducmV2LnhtbEVPS2sCMRC+C/0PYQq9aaLYKutGKQuiSHvwcfE2bmYfuJls&#10;N6na/nojFHqbj+856eJmG3GhzteONQwHCgRx7kzNpYbDftmfgvAB2WDjmDT8kIfF/KmXYmLclbd0&#10;2YVSxBD2CWqoQmgTKX1ekUU/cC1x5ArXWQwRdqU0HV5juG3kSKk3abHm2FBhS1lF+Xn3bTVssuUn&#10;bk8jO/1tstVH8d5+HY6vWr88D9UMRKBb+Bf/udcmzh+rCTy+iS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3oqb4A&#10;AADd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简历 | RESUME</w:t>
                        </w:r>
                      </w:p>
                    </w:txbxContent>
                  </v:textbox>
                </v:shape>
              </v:group>
            </w:pict>
          </mc:Fallback>
        </mc:AlternateContent>
      </w:r>
      <w:r>
        <w:drawing>
          <wp:anchor distT="0" distB="0" distL="114300" distR="114300" simplePos="0" relativeHeight="2582298624" behindDoc="0" locked="0" layoutInCell="1" allowOverlap="1">
            <wp:simplePos x="0" y="0"/>
            <wp:positionH relativeFrom="column">
              <wp:posOffset>6179185</wp:posOffset>
            </wp:positionH>
            <wp:positionV relativeFrom="paragraph">
              <wp:posOffset>758825</wp:posOffset>
            </wp:positionV>
            <wp:extent cx="1007110" cy="1333500"/>
            <wp:effectExtent l="0" t="0" r="2540" b="0"/>
            <wp:wrapNone/>
            <wp:docPr id="1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 name="图片 1"/>
                    <pic:cNvPicPr>
                      <a:picLocks noChangeAspect="1"/>
                    </pic:cNvPicPr>
                  </pic:nvPicPr>
                  <pic:blipFill>
                    <a:blip r:embed="rId5"/>
                    <a:srcRect l="10714" t="7609" r="9286" b="17247"/>
                    <a:stretch>
                      <a:fillRect/>
                    </a:stretch>
                  </pic:blipFill>
                  <pic:spPr>
                    <a:xfrm>
                      <a:off x="0" y="0"/>
                      <a:ext cx="1007110" cy="1333500"/>
                    </a:xfrm>
                    <a:prstGeom prst="rect">
                      <a:avLst/>
                    </a:prstGeom>
                    <a:noFill/>
                    <a:ln>
                      <a:noFill/>
                    </a:ln>
                    <a:effectLst/>
                  </pic:spPr>
                </pic:pic>
              </a:graphicData>
            </a:graphic>
          </wp:anchor>
        </w:drawing>
      </w:r>
      <w:r>
        <w:rPr>
          <w:sz w:val="21"/>
        </w:rPr>
        <mc:AlternateContent>
          <mc:Choice Requires="wpg">
            <w:drawing>
              <wp:anchor distT="0" distB="0" distL="114300" distR="114300" simplePos="0" relativeHeight="2115042304" behindDoc="0" locked="0" layoutInCell="1" allowOverlap="1">
                <wp:simplePos x="0" y="0"/>
                <wp:positionH relativeFrom="column">
                  <wp:posOffset>320675</wp:posOffset>
                </wp:positionH>
                <wp:positionV relativeFrom="paragraph">
                  <wp:posOffset>1030605</wp:posOffset>
                </wp:positionV>
                <wp:extent cx="5844540" cy="1047115"/>
                <wp:effectExtent l="0" t="0" r="0" b="3175"/>
                <wp:wrapNone/>
                <wp:docPr id="1450" name="组合 1450"/>
                <wp:cNvGraphicFramePr/>
                <a:graphic xmlns:a="http://schemas.openxmlformats.org/drawingml/2006/main">
                  <a:graphicData uri="http://schemas.microsoft.com/office/word/2010/wordprocessingGroup">
                    <wpg:wgp>
                      <wpg:cNvGrpSpPr/>
                      <wpg:grpSpPr>
                        <a:xfrm>
                          <a:off x="0" y="0"/>
                          <a:ext cx="5844540" cy="1047115"/>
                          <a:chOff x="4504" y="18697"/>
                          <a:chExt cx="9204" cy="1649"/>
                        </a:xfrm>
                      </wpg:grpSpPr>
                      <wpg:grpSp>
                        <wpg:cNvPr id="1411" name="组合 1266"/>
                        <wpg:cNvGrpSpPr/>
                        <wpg:grpSpPr>
                          <a:xfrm rot="0">
                            <a:off x="4504" y="18697"/>
                            <a:ext cx="9204" cy="691"/>
                            <a:chOff x="5329" y="10006"/>
                            <a:chExt cx="9204" cy="691"/>
                          </a:xfrm>
                        </wpg:grpSpPr>
                        <wps:wsp>
                          <wps:cNvPr id="1412" name="姓名"/>
                          <wps:cNvSpPr txBox="1"/>
                          <wps:spPr>
                            <a:xfrm>
                              <a:off x="5329" y="10006"/>
                              <a:ext cx="1455" cy="6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default" w:ascii="微软雅黑" w:hAnsi="微软雅黑" w:eastAsia="微软雅黑" w:cs="微软雅黑"/>
                                    <w:b/>
                                    <w:bCs/>
                                    <w:color w:val="404040" w:themeColor="text1" w:themeTint="BF"/>
                                    <w:sz w:val="36"/>
                                    <w:szCs w:val="44"/>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36"/>
                                    <w:szCs w:val="44"/>
                                    <w:lang w:val="en-US" w:eastAsia="zh-CN"/>
                                    <w14:textFill>
                                      <w14:solidFill>
                                        <w14:schemeClr w14:val="tx1">
                                          <w14:lumMod w14:val="75000"/>
                                          <w14:lumOff w14:val="25000"/>
                                        </w14:schemeClr>
                                      </w14:solidFill>
                                    </w14:textFill>
                                  </w:rPr>
                                  <w:t>小狮子</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13" name="求职意向"/>
                          <wps:cNvSpPr txBox="1"/>
                          <wps:spPr>
                            <a:xfrm>
                              <a:off x="6814" y="10134"/>
                              <a:ext cx="7719" cy="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求职意向：鞋业跟单文员   |  3年鞋业跟单经验  |  26岁  |  广东广州</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449" name="组合 1449"/>
                        <wpg:cNvGrpSpPr/>
                        <wpg:grpSpPr>
                          <a:xfrm>
                            <a:off x="4629" y="19426"/>
                            <a:ext cx="8318" cy="920"/>
                            <a:chOff x="4764" y="19186"/>
                            <a:chExt cx="8318" cy="920"/>
                          </a:xfrm>
                        </wpg:grpSpPr>
                        <wpg:grpSp>
                          <wpg:cNvPr id="1425" name="组合 306"/>
                          <wpg:cNvGrpSpPr/>
                          <wpg:grpSpPr>
                            <a:xfrm rot="0">
                              <a:off x="7696" y="19186"/>
                              <a:ext cx="5386" cy="921"/>
                              <a:chOff x="5463" y="2813"/>
                              <a:chExt cx="5386" cy="921"/>
                            </a:xfrm>
                          </wpg:grpSpPr>
                          <pic:pic xmlns:pic="http://schemas.openxmlformats.org/drawingml/2006/picture">
                            <pic:nvPicPr>
                              <pic:cNvPr id="1429" name="图片 286" descr="451964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5501" y="3313"/>
                                <a:ext cx="337" cy="337"/>
                              </a:xfrm>
                              <a:prstGeom prst="rect">
                                <a:avLst/>
                              </a:prstGeom>
                            </pic:spPr>
                          </pic:pic>
                          <pic:pic xmlns:pic="http://schemas.openxmlformats.org/drawingml/2006/picture">
                            <pic:nvPicPr>
                              <pic:cNvPr id="1433" name="图片 287" descr="3632748"/>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5518" y="2925"/>
                                <a:ext cx="263" cy="189"/>
                              </a:xfrm>
                              <a:prstGeom prst="rect">
                                <a:avLst/>
                              </a:prstGeom>
                            </pic:spPr>
                          </pic:pic>
                          <wpg:grpSp>
                            <wpg:cNvPr id="1434" name="组合 299"/>
                            <wpg:cNvGrpSpPr/>
                            <wpg:grpSpPr>
                              <a:xfrm>
                                <a:off x="5463" y="2813"/>
                                <a:ext cx="5386" cy="921"/>
                                <a:chOff x="2848" y="2813"/>
                                <a:chExt cx="5386" cy="921"/>
                              </a:xfrm>
                            </wpg:grpSpPr>
                            <wpg:grpSp>
                              <wpg:cNvPr id="1444" name="组合 290"/>
                              <wpg:cNvGrpSpPr/>
                              <wpg:grpSpPr>
                                <a:xfrm>
                                  <a:off x="3223" y="2813"/>
                                  <a:ext cx="4927" cy="887"/>
                                  <a:chOff x="3223" y="2813"/>
                                  <a:chExt cx="4927" cy="887"/>
                                </a:xfrm>
                              </wpg:grpSpPr>
                              <wps:wsp>
                                <wps:cNvPr id="1445" name="文本框 4"/>
                                <wps:cNvSpPr txBox="1"/>
                                <wps:spPr>
                                  <a:xfrm>
                                    <a:off x="3223" y="2813"/>
                                    <a:ext cx="4926" cy="4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piaozx21@163.com</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46" name="文本框 4"/>
                                <wps:cNvSpPr txBox="1"/>
                                <wps:spPr>
                                  <a:xfrm>
                                    <a:off x="3223" y="3291"/>
                                    <a:ext cx="4927" cy="4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广州市天河区珠江新城珠江东路90号银行大厦</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47" name="直接连接符 295"/>
                              <wps:cNvCnPr/>
                              <wps:spPr>
                                <a:xfrm>
                                  <a:off x="2848" y="3234"/>
                                  <a:ext cx="5386" cy="0"/>
                                </a:xfrm>
                                <a:prstGeom prst="line">
                                  <a:avLst/>
                                </a:prstGeom>
                                <a:ln>
                                  <a:solidFill>
                                    <a:schemeClr val="tx1">
                                      <a:lumMod val="50000"/>
                                      <a:lumOff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448" name="直接连接符 296"/>
                              <wps:cNvCnPr/>
                              <wps:spPr>
                                <a:xfrm>
                                  <a:off x="2848" y="3734"/>
                                  <a:ext cx="5386" cy="0"/>
                                </a:xfrm>
                                <a:prstGeom prst="line">
                                  <a:avLst/>
                                </a:prstGeom>
                                <a:ln>
                                  <a:solidFill>
                                    <a:schemeClr val="tx1">
                                      <a:lumMod val="50000"/>
                                      <a:lumOff val="50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grpSp>
                          <wpg:cNvPr id="1415" name="组合 1415"/>
                          <wpg:cNvGrpSpPr/>
                          <wpg:grpSpPr>
                            <a:xfrm>
                              <a:off x="4764" y="19186"/>
                              <a:ext cx="2514" cy="920"/>
                              <a:chOff x="4566" y="2065"/>
                              <a:chExt cx="2514" cy="920"/>
                            </a:xfrm>
                          </wpg:grpSpPr>
                          <pic:pic xmlns:pic="http://schemas.openxmlformats.org/drawingml/2006/picture">
                            <pic:nvPicPr>
                              <pic:cNvPr id="1416" name="图片 239" descr="3657085"/>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4614" y="2146"/>
                                <a:ext cx="268" cy="237"/>
                              </a:xfrm>
                              <a:prstGeom prst="rect">
                                <a:avLst/>
                              </a:prstGeom>
                            </pic:spPr>
                          </pic:pic>
                          <wpg:grpSp>
                            <wpg:cNvPr id="1417" name="组合 1340"/>
                            <wpg:cNvGrpSpPr/>
                            <wpg:grpSpPr>
                              <a:xfrm>
                                <a:off x="4566" y="2065"/>
                                <a:ext cx="2515" cy="920"/>
                                <a:chOff x="4566" y="2065"/>
                                <a:chExt cx="2515" cy="920"/>
                              </a:xfrm>
                            </wpg:grpSpPr>
                            <pic:pic xmlns:pic="http://schemas.openxmlformats.org/drawingml/2006/picture">
                              <pic:nvPicPr>
                                <pic:cNvPr id="1418" name="图片 284" descr="20093448"/>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4566" y="2571"/>
                                  <a:ext cx="384" cy="384"/>
                                </a:xfrm>
                                <a:prstGeom prst="rect">
                                  <a:avLst/>
                                </a:prstGeom>
                              </pic:spPr>
                            </pic:pic>
                            <wpg:grpSp>
                              <wpg:cNvPr id="1419" name="组合 297"/>
                              <wpg:cNvGrpSpPr/>
                              <wpg:grpSpPr>
                                <a:xfrm rot="0">
                                  <a:off x="4571" y="2065"/>
                                  <a:ext cx="2511" cy="921"/>
                                  <a:chOff x="2848" y="2813"/>
                                  <a:chExt cx="2511" cy="921"/>
                                </a:xfrm>
                              </wpg:grpSpPr>
                              <wpg:grpSp>
                                <wpg:cNvPr id="1420" name="组合 290"/>
                                <wpg:cNvGrpSpPr/>
                                <wpg:grpSpPr>
                                  <a:xfrm>
                                    <a:off x="3223" y="2813"/>
                                    <a:ext cx="2136" cy="885"/>
                                    <a:chOff x="3223" y="2813"/>
                                    <a:chExt cx="2136" cy="885"/>
                                  </a:xfrm>
                                </wpg:grpSpPr>
                                <wps:wsp>
                                  <wps:cNvPr id="1421" name="文本框 4"/>
                                  <wps:cNvSpPr txBox="1"/>
                                  <wps:spPr>
                                    <a:xfrm>
                                      <a:off x="3223" y="2813"/>
                                      <a:ext cx="2137" cy="4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000-4141-9696</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22" name="文本框 4"/>
                                  <wps:cNvSpPr txBox="1"/>
                                  <wps:spPr>
                                    <a:xfrm>
                                      <a:off x="3223" y="3290"/>
                                      <a:ext cx="2137" cy="4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手机同号</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23" name="直接连接符 295"/>
                                <wps:cNvCnPr/>
                                <wps:spPr>
                                  <a:xfrm>
                                    <a:off x="2848" y="3234"/>
                                    <a:ext cx="2438" cy="0"/>
                                  </a:xfrm>
                                  <a:prstGeom prst="line">
                                    <a:avLst/>
                                  </a:prstGeom>
                                  <a:ln>
                                    <a:solidFill>
                                      <a:schemeClr val="tx1">
                                        <a:lumMod val="50000"/>
                                        <a:lumOff val="5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424" name="直接连接符 296"/>
                                <wps:cNvCnPr/>
                                <wps:spPr>
                                  <a:xfrm>
                                    <a:off x="2848" y="3734"/>
                                    <a:ext cx="2438" cy="0"/>
                                  </a:xfrm>
                                  <a:prstGeom prst="line">
                                    <a:avLst/>
                                  </a:prstGeom>
                                  <a:ln>
                                    <a:solidFill>
                                      <a:schemeClr val="tx1">
                                        <a:lumMod val="50000"/>
                                        <a:lumOff val="50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grpSp>
                      </wpg:grpSp>
                    </wpg:wgp>
                  </a:graphicData>
                </a:graphic>
              </wp:anchor>
            </w:drawing>
          </mc:Choice>
          <mc:Fallback>
            <w:pict>
              <v:group id="_x0000_s1026" o:spid="_x0000_s1026" o:spt="203" style="position:absolute;left:0pt;margin-left:25.25pt;margin-top:81.15pt;height:82.45pt;width:460.2pt;z-index:2115042304;mso-width-relative:page;mso-height-relative:page;" coordorigin="4504,18697" coordsize="9204,1649" o:gfxdata="UEsDBAoAAAAAAIdO4kAAAAAAAAAAAAAAAAAEAAAAZHJzL1BLAwQUAAAACACHTuJAGGk9MdsAAAAK&#10;AQAADwAAAGRycy9kb3ducmV2LnhtbE2PwUrDQBCG74LvsIzgze4mIa2N2RQp6qkItkLpbZpMk9Ds&#10;bshuk/btHU96nJmPf74/X11NJ0YafOushmimQJAtXdXaWsP37v3pGYQPaCvsnCUNN/KwKu7vcswq&#10;N9kvGrehFhxifYYamhD6TEpfNmTQz1xPlm8nNxgMPA61rAacONx0MlZqLg22lj802NO6ofK8vRgN&#10;HxNOr0n0Nm7Op/XtsEs/95uItH58iNQLiEDX8AfDrz6rQ8FOR3exlRedhlSlTPJ+HicgGFgu1BLE&#10;UUMSL2KQRS7/Vyh+AFBLAwQUAAAACACHTuJAXjN1/OEHAADHMAAADgAAAGRycy9lMm9Eb2MueG1s&#10;7VtLb9xUFN4j8R8s79MZv+1RJ1UeTVSp0IjyWDsez4yFX9hOJgWxAFUUJB5FSGyKkFgAm26Q2CHB&#10;r0nan8F37sPz8ExJ0tRNUFR1eu3r+/r83fOdc65789ZREiuHYVFGWdpXtRtdVQnTIBtE6aivvvfu&#10;zpqrKmXlpwM/ztKwrz4IS/XW+ptv3JzkvVDPxlk8CAsFnaRlb5L31XFV5b1OpwzGYeKXN7I8TFE5&#10;zIrEr3BZjDqDwp+g9yTu6N2u3ZlkxSAvsiAsS9zd5pXqOut/OAyD6t5wWIaVEvdVzK1ivwX73aff&#10;zvpNvzcq/HwcBWIa/jlmkfhRikHrrrb9ylcOiqjRVRIFRVZmw+pGkCWdbDiMgpCtAavRugur2S2y&#10;g5ytZdSbjPIaJkC7gNO5uw3ePtwrlGiAd2daACj1E7ylZ389PH78pcJuAaFJPurhwd0iv5/vFeLG&#10;iF/Roo+GRUL/YjnKEcP2QY1teFQpAW5armlaJkYIUKd1TUfTLI5+MMYronaYgKkqVO3aniMrb4sO&#10;PJ1qWWvb9Ki2I0fu0ATr+dQXrxovTVvES7dtmthp8FKKjJFxBrdl65fwTVdve5qERuBmGbrHceti&#10;R8jKJm6i5UrYsAPLKcnKlyPZ/bGfh4y7JXGnJpmmS9COf//h+PE3HC/2DJFLqY42M3CBrXGSl70S&#10;N5dwbNmaJVagrcWZsrhiv5cXZbUbZolChb5awECwfesf3i0rzin5CI2aZjtRHOO+34tTZdJXbQO7&#10;ZK4GcMYpyDidLJWqo/0jxoSyt58NHmBh4n0rZR7sRBj8rl9We34Ba4NNAQta3cPPMM4wSCZKqjLO&#10;io+X3afn8X5QqyoTWK++Wn504BehqsR3Urw5TzNpr1XswrQcHRfFbM3+bE16kGxlMJDgM2bHivR8&#10;FcvisMiSD2BoN2hUVPlpgLH7aiWLWxW3qTDUQbixwR6Cgcv96m56Pw+oaw7axkGVDSOGNMHEsRHo&#10;gX20d9qhoSFpePLH588/+/rk4XfHj78/JxltVxOGq6sZJt+AkoyOo2FzktkyDWbw6u13TUZJ00tL&#10;xqmwcKPONOZVywrEbVGGud6dRlZolwkZNm0pC56pC1mQrHQNDY4ZsRLCIhVDyrBjCzZ7EGJZKeWk&#10;0bLm8xQsstitqbAOWz/ntRhcA0+DljTKM6g5tmdzMZ2uXqJmGcBDoNYQYdOGSQGguqsZi6A1Gq4A&#10;LY+CHv4KhqHU0OD/dojRqjqAEqzfpN7Sw70ooPdBF7M6TNzgsB0/+fvZV48UndY2CMsAlty0NM82&#10;2RJlO94LbFYU3M2CD0slzbbGfjoKN8ocIioUuzP/OLucm8J+HOUkqYQ4lcVSMeaCR7tkoeA1vOXt&#10;LDhIwrTi7n8Rxn6F2KMcR3kJzeqFyX44gLDfGXDJwbuDstNw9BaZS/6JZ29vbFmmtuZsOhtrprFt&#10;rLmbjrdmONu2YWy6pr2jfUqCVR6Oevi7OZ0o3WrMdan3LeIU8uvtzv33dzssRpiboU48ARUwM/kv&#10;mytuETY06bIqwioYU3EI2N4B1LxNXcEwnsJKL2CVz2R1ofCgqGFIikpmG4bDiU0FPoB06qU7dCqP&#10;iU2GD8+KmA2nHgptsNqoZb1mNRYmWG3Yhu6YLq1vnqZXidUG8ZIYc2lZzRygNllNUkaG14MU4N3y&#10;nU4xp04mmUWM7nzAeEbXaymrWxM4eJTzAqd7bDWnEThCQ7gDVlOg5O5vyJPfq4Ny3cWOeVldaw0r&#10;s4kVc2/OiJWh64tiLrEyPV2YStetcxTCc1rSLBjfFvmLRsMVPkBLAZBZu00nPz46+enpyS9fKGzn&#10;0vhwFM4SjC9Z9wxcwmUyuy+1B69jcYrQEXv//2JxEwzhrugFUhE5MeGiz1BR7NxrKlKO6EqlhabB&#10;ZWspIhNsEYHlkz9Pvv31+T8/4/fZ098U3WOOhrCUW6nIia9MVtYaauiL6aGp9DKdqjWh4aHEUUox&#10;nd87U6ZSCSg3OESMBEcoyREYlekISbt4hNOaoCpYj2UWRwMZlJXFaH8rLpRDH+bG7dIf9lB8kLyV&#10;DfhtC3lmkTXAbRI/9nR9G6sQ3bCwZq5/Cie2/XLMmwxQ4j5bElU4CIqjhEaV/aOjJblVnjSkKEVo&#10;ZXuUgCu0ihIi88/E8yyUcK4p8UooMWsxZsut+aI435Jkkcdp/MjrjM6ouSQfJzVNtyjzvCKPZ+E0&#10;innuXbs+apPeaKNhbXmmWMm0UUuxu1a7ATJ2N5CjqmN3y+m6bBlXN3a3Ln3szowYqAB+tZGRMm1x&#10;cKJrcAIXYneRoNZfQUaqPRsw9SGEDTBwLoeFntUGNPfyjAmAoTmfCZhveAlMQK2v0gS4MG/CBOBz&#10;D88wr3r+zrn0NoAlSFu0ATW1LWchYjPo7ROzqUD+nvzgo+Edv/gc//Xm7+j8VziN3Abo/OOW05iA&#10;JQdUCNt4Fl+vZX3GFKCKm4LF86k6Bll2PgVvYL5hjfS8N9Ca3aTvFRYwO4/ZfEFiStcMkZhyuVsx&#10;k/Nc0myax2s0XIlVKx8y6HhxHKkLTJ5MOVJTS5MnRNfJkyuXPGkppazXn3ZdIBWRxxOphmsqhlf/&#10;866pnrSWtKGjnFVJmwvL4+mmIeIVxtZaExqeynUej33QSSbp9eXxdPiVqyhxYXm8a0pcSGp31mKc&#10;uoyv5Vm4IL7sp8/xZ69Rnv3/B+v/AlBLAwQKAAAAAACHTuJAAAAAAAAAAAAAAAAACgAAAGRycy9t&#10;ZWRpYS9QSwMEFAAAAAgAh07iQKzfvu/xBAAAlwoAABQAAABkcnMvbWVkaWEvaW1hZ2UxLnN2Z52W&#10;S29bVRDH93yKq8uGSvHJeT+quguyQkqlrtmFxk2spnZkm6Rd8lggNgiQWCAkJDasCqyAIuDT1Go/&#10;Br8591wnVFWEcB4+M3fOzPz/87DvrC9OuiePzxbraX+62Zzf3t+/vLxUl04tVyf7Vmu9j0U/mNx+&#10;cjZfPHqToSml7NenfXcxW63ny8W0N8r23QdH69n91fLh/Gw27TfzxVN8TXvdd0/r/8v58eZ02jss&#10;T2fzk9PNcL6Yzy7fXYphpztn+e3v3jmePVzvv/520s2Pp/39o5PZxPQdYc6m/WK5mA3nyepDiTu7&#10;mC2Wx8d9t96slo9QDBaDNGk5GEIM3l788eP264+2X3y5/f2TF39+23eb1dFi/XC5ejztHx9tVvMn&#10;75g9zY/ZmxinC/+1M7d6knujg8mD5Tm4b/aSxVd217xsv3/+6qdnL599s/3sqxHa21SE143ObAh7&#10;9tYOzeBm+90vLz9+ftM9G/IeIO7eOT/anFZWX/328/bvT3ehvZafRuzy/OjBfEMRYZ0C3OuMUTSB&#10;64xXWZfUHYgmFxd3GpF1LFUuPtXnTeZmaTeqJiijg73ygFw0vscYTSaGxTL6zowWyMWZKlcPo+wl&#10;uxrjSpNrFqOHlvcuRpPfl7LuKNn+9cPLz3/9j5RY0rUxdqE77DhnlwrnAzmHArykfHHFdlYr7UPu&#10;ioolFsAklaKGIK2Si3JbSA0B6pwqWnvR4Ds4NM3mQG7HnHZOsjIwEVqQyHtOEabEnVPaOO9qMkY5&#10;X6zodReVC7Qyp4wFmR1ytFBnjSFvzlFRH0xRZRdzZ1NnlU6OQBwrzAoZAZzESSZWI7+7S6zRJfae&#10;xHRKYMOeLFRxOuC0XcXtjsR7crbFlM5aFfA8UJmcN6LJ4BOLlEHG/RAi1BrltUP2irFpN0wRC6+s&#10;l/Q1XUrfIgOoFiNqi8cmH4iFozqjAtEYdpI4yIQ2RRUmV2RjTB5qkyyMUEftGYDDjkfehgo8ehtJ&#10;nEK6OFCRPTV3VC9SWbzQGhnZlZBrGlWWGwYXJNwsQByCAKA3xINV0WcGD7nFsMq66KrGWlgbReFG&#10;xGaPY09u9JQgy+QdVJTYh9TGJmsZPKesNtI6IxJDr7iUryFBE7yPOyTIBNgBaeIVjqYYYYzXx7SQ&#10;W4Axb9KiUalUw4EMIRSiAZEh8VroJv+YSFc2jgEqfaaSRsV02GgoDVXl5EOg03PWmc5R1njKmHm3&#10;QqvMqJP2TJFWrzdKkpIl5Wyg1yiZd+waIckj02IZwAnyqCVBgUAzssayimbQFIrGRgwqODZh7S0r&#10;U4vGWGkqJsuR506u41mfjzfo8CglgY2g63wMMnRbaaDxBs1H+mSRlctty0hj1yG9Pkb/f8HRFk5H&#10;J6x6By6C1T0LQokjFQbN7jHrWpgoQjL9JZtBdk52mp3D0YMsDGPNpz5jyQeJjFeSRcdCyDL7yM6y&#10;giyoMnJ16mNga6kSrXgnbg4USrd0EifMpM8pE1r2r2OSri5oFZNweeVTA4n9VqNaStgSMhB/PVFm&#10;n1fcocC1y+yZEeDrDPE52Riiv2zx0omkCyBGvWlYG86DhzF1cDSKV+yMGjqglESbNwdUXNcPwxZi&#10;lCv2pGtvNgtmRnbJzkOTr8VomjEJxwDhYJfjv1FIC+2fDH/DV6D35DU54IvPxISbvnZMbIh7un7t&#10;qR74unn3rX8AUEsDBBQAAAAIAIdO4kAi1+dmzwkAAMoJAAAUAAAAZHJzL21lZGlhL2ltYWdlMS5w&#10;bmcBygk19olQTkcNChoKAAAADUlIRFIAAAAzAAAAMwgGAAAAOqEwKgAAAARzQklUCAgICHwIZIgA&#10;AAAJcEhZcwAAIdUAACHVAQSctJ0AAAlsSURBVGiB7Vl/cFxVFf6++zabNAkJYIO2lCR2FIbOID+W&#10;SdN037tEkRYsP0poAQe0MAiOA9Rhhh86DMWpQKGAijgj4DhQETswMCBVQITmvd0224SiFs1Ax8Fu&#10;Wkhp0oJMmmY32Xv8I+/F53aT7Cap/NPvr73nnXPP+fa8e++55wFHcRRHUQr4/3LU1NRUU1ZWdpJS&#10;qorkcDab3ZdKpT4EIDPl44iT0Vo3isgtAM4nOQdAJYBhkgdE5G0RedTzvNcAmOn6OpJklG3b1yil&#10;HiJZO56SiAiAZwYHB1d3dXXtn45DazrGE8G27Rssy3qEZPVEeiQJ4LRIJHLG7NmzX+jt7R2eqs8j&#10;Qsa27bOUUr8jWRmWG2P2AngPwICI1JJUwCghkl8qLy+3du3a9cZU/arphT3OpErdTrIqGItIxhiz&#10;NpvNnt3X19cyMDDQBOBiEUmH7UTk2oULFzZO1W9k6iEXRktLy1ySXw3LRORhz/PuComyAP4Yj8fb&#10;LMt6k2QNAJA8oby8/DwAj0/F94xnhuR8ERlb8CIyODw8/Fgh3WQy+RcAbp74zKn6niwzVjweP4Xk&#10;bBEZd+cbHh5+d9u2bR8BgFKqMm/eTyzL+nQcUyMiH4zuAaMIsgQAzc3NJ0Yikc9ZltXtuu7IlMlo&#10;rc8QkfUkFwKoZthjHizLuhXAg0HwJDMAKvxxnWVZJwL4ON9uwYIFUZKnhmUisi/4HY1GbyR5E4DX&#10;tNY3uK7bPxGZgq+Z4zinkXxdKXUuyWMmIuKjaWxCpXaKSF8wJlkmImubm5tn5RvV1dWtJLk4RMSQ&#10;3BqyXUiyiuSlAO7HJOdioYeW4ziblFJLJyEwBhHZd+jQoS93dnZ+CgBa65+SXB0OEsDrxpgHlFI7&#10;RKSO5FUAbiJ5TEjv/cHBwaaurq79tm3PsSxrJ4BqADDGfNLf3//57u7u7HhxHPaaOY4zn+SikIMc&#10;ANd/t5eRPK7APLMrKyuvBBAs9HUiciHJ+QDgnydLLMta4o8LxTIC4M6gCiB5rYhUBbpKqWPr6uom&#10;3LAOeygixwGoCYn+lMlklnme9y1jzDIR6fFLkDGQVCJySzwerwMA13X3isgqEfloIuchn8PGmPWu&#10;6z4LAIsWLWoA8N0iXu9JyTA8iYi8l0qlDgFAIpHYmsvlvg7grXw7kicrpe6FX1V4npfI5XLniUjC&#10;f80KwhizV0Ru9DzvTgC5WCxWFo1GH1JKzSuFSEEyBXBZa2trLBgkk8md2Wx2mYi8kh8kyW9rrW/T&#10;Wkd83R0DAwNLAVwuIu+HMyoiWRG5R0SaPM97HIBZsGBBtLq6+scAlpdKBChQm9XX189TSl0XCrBG&#10;RJY3NDT8PZ1O/xMA9uzZc7C2tvbFioqK4wHEgkyStACcQ7J27ty5W3fv3p3t7e0dTqfT3Q0NDZuV&#10;UhcAOFZEsgDucF13XU9Pz78BoLm5+fiampqfAfheULMVwD3pdHrc86aoCoBkHcmNjuNcH9js2LHj&#10;YH9///eNMWtE5FBI1xKRm6PR6JuO41wQ6Hue946IrPDrsbtd130Eo3cYS2t9WTQadQFcMwGRSTFp&#10;ZkJBlpM8v76+PlJWVrb1wIEDub6+vlxPT4/X2NiYBnAuyXJflwDmAlhRX1+/r6en520ASKfTH86Z&#10;M+e5LVu2vAYgh9E7z21KqV+Q/EIRC376mQkhQvKH8+bNuyMsdF336VwudymAPXl/QFQp9bDjOCsC&#10;WSqV+sAnQsdxrlNK3Y0ZKninktK/ZjKZJ/OFyWTyDZJLReSdsJxkJcnHbdteEpY7jrOC5E+CbM4E&#10;SiIjIn8zxizv6OgYu4fEYrGxCnnz5s3/yGQy5xtj/hzeuUjWKqU2aK2bAcC27SVKqcfyL2/TRdFk&#10;RORtAJckEondgcxxnJXV1dXb4vH41wJZKpX6YGhoqA3Ab/zqAcDoXQXARq31KqXUBgDHzgyF/6Io&#10;Mn5GLnFdd1cg01pfSfIJkqdYlvW81vqqYL7Ozs5P+/r6vkPyPn8bDlDv25wwoyx8TEpGRHYaY5bn&#10;ZwTAE6EbYi2AXzmO8wP4O2R3d3d2eHh4o4jca4wZ8PWI4hb7CKbQTysmMy8nEol/BYNQRqrCSiTL&#10;lVJ3O46zNph3aGhoJ8l7AKwEsHcyRyKSNcaszeVy9SLyzfD5VQyK+ZfO1lpXu647EMpIVSFFEdlv&#10;jPkD/Ibe9u3bg7bRK/F4fJllWc+QPHkc25wxZk0ikXjAt9/oOM4NJM8plkwxmbEBdGqt3yT55ARE&#10;egFclkwmtwSy8IUsmUxuz2azQeEpebZZEbkrkUis94kgFovVkqwvlkhRZEgqkqeSbCV52G3RD2Yf&#10;gJWu6yYDWTwej5WXl79q23ZLIOvo6EjncrmLATwHf02ISE5EfuR53v0YPUwRi8Vqq6urnwLwxRkl&#10;Mxn8jLSFibS2tsYikciLJB2l1Mta6xXwb7XJZPLjTCazCsBDInJQRNaEiTQ1NdVUVVU9DeCiad9n&#10;SiTSh7yM2LZ9ljHmeQDzAIDk8QCe1Fqvhr/TpVKpQ+3t7beTXOJ53rowkYqKiqdIfqNUItMiIyK9&#10;ItKWT8SyrJdINoR1/ZJmveM4D4bWkWlvb98SJjJr1qynSV48FSLTIdMvIpd7npcIBI7jnGlZ1lhG&#10;CiBC8uZoNLpBa51/+quKiop1AJZNlQgwBTIi0pvL5dryiSilXgLQMIFpsJm0YbQ1Oz/0yBhjHgTw&#10;Vv5OVwpKLTT3G2OuSCQSXiDTWp+hlHoewEko4nuP3/FfZFnWK7ZtnxXIk8nk+0NDQxcC2DRVQqWQ&#10;2ZvL5dryiZD8PYDGUh37DZBXHce5CP6f4Ld4V4rIL0Wk5O80xRaaB0ZGRq5IJpNjTe7W1tbTAbyA&#10;IjNSCCTrlFK/tW37+mAO13WHDh48uBrAmnDVXQyKIdNP8tIwEb8PvYlkYynOxkG1UurnWuv7tNYV&#10;wGgZ5LruOpJdpUxUTNX8bHt7+xiReDz+FQDBrjUj30RJlgG4FcBjLS0tQbtWiUjBimM8FFNo1mmt&#10;I67rjixevPh0pdQmACeWGO+k8LuiV5eVlZ3iOM4Gv8A8rZQ5DiNDUsRva/qii0Tk147j7CK5imTJ&#10;ncZi4ftcyNHPKP+DibqiAQ4jMzIy8lE0Gu0HUOc7KCd59UwEO028i9FL27g4bM10dHT0AHjiSEU0&#10;FYhIBsC6yb6ejbeAldb6WgBX+oXiZwL/8PwQwKOu6776WcVxFEcRwn8A8wcZ3/aJHjwAAAAASUVO&#10;RK5CYIJQSwMEFAAAAAgAh07iQLumS0YMAwAAtwcAABQAAABkcnMvbWVkaWEvaW1hZ2U0LnN2Z5VV&#10;QW4bMQy89xWCeu5a1K52pSDOob42QM+9FGnj2Iu6dhAbcXLtN/qKfqC/yT86Q8px0SRAgyDykKJI&#10;asilTre3CzdeTv3Dz98Pv358Fu/uvq/W26lf7nbXJ5PJfr9v9m2zuVlMYghhAvtqcnK3GtffnjOU&#10;UspEd727nd9sx8166qWJ3n252M4/3myuxtV86nfj+h6+pj54d6/rfrzcLac+pt675XxcLHdVuB3n&#10;+/cbmrrgsM1/f3Z6Ob/aTv79WZydXl/slg5BVlP/tgv88yq+21xffB13CIZ74tLnLkuTXOmbwc2I&#10;sysRS06NuFyawqWimSttE02LAzhFS0N90+G8YgnBDCXEw3mDCEC3Vc9YtD0m8MnjKv+fuXRt0zuJ&#10;GZGlC4hFLG1GktIGuq+4RVTYVCnR0uyhgQfzo5ieBlyNtthJQX0l+qq4+qqSRrETjP2Y0SuvEqVH&#10;ir2xaEISlCSGDvq2AAoK0Rmc0bI3/ByaORwuto+zheJAsRxCKKbHaOoncGZ6xm/NG7NqLbBBUKUp&#10;mfQSntU7mBVXUU3rDFvkD1VSBs7RFj1rlKwr0SSIbFLpdCOhRDmrttPOGwL8St9C9TycuUF7D7XK&#10;L0DQStpY+uRSx8pHtrlBiVCAWerzgKADPfUDS6PpKmSXRZwxfUrIJ/OjkVTYT6AzsRNTZroq8V7o&#10;Ny20wLtZab/Gwr6zHdELxshwhjv2MXxVid1BTN5Ig4hoB1cOJVQGJWRaKrd/8wzWM7kU8NTSr/GL&#10;Fdm9gGE14EQOeu4pwn6v31EGAygOVrCBm9v9FcMGjCFr25GW8dAHsDKMeyobJkWti50Iw9GXYmbN&#10;VheVIuYPME6w5RRXX5T4dZMbQUuBZRSM93xk4JWjaIik3EZRr6XmOIBTaG0UVVzHR5V0FJm9DRzz&#10;cxhFg9JQdzLTbHUUDYarryrpKLITjP2Y0StHkQh7sz4IFHqb8xI5sPHFo1QxgTiFYBxd2lc9ylLf&#10;D9ZU3wY+CyZw1puxPQDm5fAymPu6o1HV/piMXmOCp40P8NmbP1BLAwQUAAAACACHTuJAF/CIOFwG&#10;AABXBgAAFAAAAGRycy9tZWRpYS9pbWFnZTQucG5nAVcGqPmJUE5HDQoaCgAAAA1JSERSAAAAOwAA&#10;ADsIBgAAAMUl8rMAAAAEc0JJVAgICAh8CGSIAAAACXBIWXMAACHVAAAh1QEEnLSdAAAF+UlEQVRo&#10;ge2aa2wUVRTH/+fOljGwoUIiD4E2QESDSTGupo/dmbtEDGpQNJj4wIRA1A+CBPEZjBgxoATRihqV&#10;GDURNcZINAaQ+CB3d/sQWCTKI5AANtboB6gU2y7bduf4wRGXte3emdkiH/aX9MPee849/39m5t47&#10;twOUKVOmTJkyZcqUAPKaEIvFZhiG8SCABgBjSy9paJj5DyJqyuVym1Op1FEvuZ7MSimfAvAcEY3w&#10;pHAYYOZeAM8qpV7UzTF0A6WUjxPReiLSzhlOiMggojnV1dU9bW1tzVo5OkGxWGyaYRiHiMgMJrH0&#10;MHM2l8vNTKVSx4vFCp0BDcNYcjEaBQAiMg3DWKITq2UWQF0APReCep2gkOZgl3osftpxnAMAfgHQ&#10;7U5oE4hoJjNPIiLPq0ARKnWCdM3qiDvtOM77zPxxMpncC8AZKMiyrKlEdAeAB4QQV2nWL4U+bbND&#10;0c/MmwA8n0gkThcLTiaTJwC8DKDRtu27iWgDEV1eAh1F0X1mB+Nkf3//HKXUo0qpokYLcBKJxEc9&#10;PT01zLwzoA4tfJtl5lPMPDuVSqkgAvbs2XMKwDxm3hpkHB18mWVmx3GchUqpA/ntUsqwbduzY7HY&#10;mMFyo9HorGg0enV+m1KqP5vN3gdgvx89uvg1+2EymTzv1otEIiMB7BNCfGcYxsG6urr/7JullCtC&#10;odAPoVDoJ9u2783va21tzRDR/cw84MRWCjybZWYG8EJhu2maEwFMd39OME1zoEnHJhcA1xR27tq1&#10;Kw1gh1dNuvi5sj8mEonDhY3Nzc3HACxi5i8APFR4i7ssd5enzZlMZn1hp5QyBOATH5q08LP0fD9Y&#10;h1JqC4AtQ/S3A1j8z+9YLBYxDOMeIoq6TSeZ+Qwzf0tE05m5upQbED9mfw9atKGh4cqKiopNAELM&#10;/HYmk1mze/fuM4VxUsrJABYw81IiuiJoXT9mA21ELMtaIIRYw8wrEonE10PFunfCq1LKN5h5GYC1&#10;RDTSb23Pwpl5qt9ilmXNF0Ks7Onpsd31VQulVD+ARsuyEkKI7UQ03k99zxMUEdl+8qLRaJUQYnU2&#10;m73Vi9F8ksnkPgA3MXO3n3w/ZidZlnWz17xQKLQul8utbG1t7chvt237xng8vtRdp88RiUQqpJTL&#10;pJRz8tuVUvuZeZXX+oDPTYUQYq27TGhRW1s7HsC4wq1lfX39OCHEdgCvh8Ph1fl94XB4IRG9BmBn&#10;LBablt/X3d39puM47Z51e00AACKaxczrdONN05zLzJ8Xtre0tJxi5h3MfCyXy32Z39fX19fCzMcB&#10;bOvo6DjPWDqd7gPwqVfdvmdWInpMSvmbUuoVjdgaZv5sgK6cUuq2gXKam5uP4N8d2UDs1ZR6Dt9v&#10;Pe5iv1FKuVHjlh7jOE6n31oDwcyexwv0PusafoSZh1zwmbnTMIySHqgLISZ6zQl8UkFER5RShwEg&#10;EolUhsPhWwCc6OrqOpxOpzvdmEMArgeQClovr+4NXnMCm2XmrXV1dWNHjBixQgjxMNzDuXA4zPF4&#10;vNNxnC4AJoCfARR9vnVwt5G3e80LeiwDZq4xTfOEEOIZ5J1Curf4pUKIyUR0GYDrLMuaH7SeSyOA&#10;S7wmBTYrhJhHRKOLxRERGYbxlmVZU4LUs217JREt8JMb2KxHJgghvrEsy9f+2rbt5US0wW/xC20W&#10;RDRDCLFXSrnYS/14PH4XETUSkW/NpTg39gwRjQXwbjwef8JxnHeIaJtS6ijyDtZrampGVVZW1jJz&#10;ZyqVSjPzwaAv8lrJUso0EV0bpNBQuOdafwL4FUAGf090U4iowj2A+yCbzT5tmmYTEVUPkL9PKRUp&#10;Vkf3yrIH7Z5xr9ho96+wTwBYZJrmnQAGO4jX0qdrtqN4yPBCRKMAjBqkW0uf7sOu9Z/t/xEtfVpm&#10;e3t73wNwNpCc4eOsq68oWt9HtLe3d1ZVVWWIaG4wXaXHcZwnm5qavtKJ1f4YpK2traWqqioDQF4M&#10;H5Ewcy8zr0okEi/p5vj+DoqZo0Q0xs8YAeAg30GVKVOmTJkyZcqUhL8APropKCpwx28AAAAASUVO&#10;RK5CYIJQSwMEFAAAAAgAh07iQPYW+AwVAwAA7AwAABQAAABkcnMvbWVkaWEvaW1hZ2UzLnN2Z4VX&#10;y27bMBC89ysI9lyaT0kMohzqaw30F9JGsYU4VmALcfL3Xcm7JNuKFALEGXJGO8sdMcn95X3P+qeW&#10;w2fN2cfr8XRp+WEc3+42m+v1Kq5GDOf9RkspN8BByt3HsT+9LBGV934z73L23p0v/XBquRKas1+P&#10;l+7neXjuj13Lx/70Cc9queTsc/5+7Z/GQ8uN5ezQ9fvDCD/D5nvfXb8PE5FJZqzwvrHMSGGUavjD&#10;/VP3fNksfcxNTbuGw/7b43iYV6YfHGdg4tjyr1ZOXzf4bXh7/N2PYEZxdhnPwwvYPA2njjM4nh2T&#10;QjZSVcozK5RtTMO2TIuqcVaHlTUcFdoI42odnpDDicIJGMJU3VkPLnQtpLUVq4SV2puAt0xJAQx4&#10;NjLWMCi0qLWrowKK1N4yjTUVYXQNClyhs1jDW2aM8LJx4azWcFTUorEOlKTIYXDVCO1rRoQyDHQF&#10;XdU1iRdRNIPb5GUZRrr2Qjuvgvcc3ib5Ik5MXH4l1dEsoi6/sgu5iewtg3F7WfnEC6VNCeW1VTF9&#10;wkhbOXgHiEEJXsOJwgrrIGVUldIWEo3pg0FRoimPKxgUSlTKuJhgSjjWDImPiSYGdhYYGQw1UEFn&#10;QzXjiZLvuLJdOHfqN7L+X9lN76bz0zsKl4yCT7gZaAVPZQ1DKhXcmwZuBlSs4USBVYMigxNXyAiu&#10;Mhg6g3OsqrQxXKC+ihAqwnHVyazXcKIgT/SEDAbF3x7LcEd3SZwVXkV08GU4l5PKxvjCg4o4UVAL&#10;pMjgcPuRR7KE/H9gzJ+CG63xafyUaGr4JRgGncFJmJARwpTBUYFFSbAM4RDwjcD9MgzBix3hkKmB&#10;IoRqlBrir+CoIH8oWIbzTKcXg7ZvdhZRSBzuxumiNxrnMoRScF9aA7cL9bKCo4L8oGAZBj+4jXYW&#10;URI1uACMnP/QosHCr3YFV0URJrG50UNsFmFCx3qBn8HQPBlAxhqOWYst4TixowKCchQUJBdhQid3&#10;xM9gUGB5IhRhDFtohuZ581dCUIuSgs0UYUInb8TP4B90+aobYfrzf/rP5eHLH1BLAwQUAAAACACH&#10;TuJALv2iH9EDAADMAwAAFAAAAGRycy9tZWRpYS9pbWFnZTMucG5nAcwDM/yJUE5HDQoaCgAAAA1J&#10;SERSAAAAKQAAACQIBgAAABT+EygAAAAEc0JJVAgICAh8CGSIAAAACXBIWXMAACHVAAAh1QEEnLSd&#10;AAADbklEQVRYhe2YQYgcRRSG/7+qZ3p2ZjPJiotxGTwNiHsSFmEZZrvwFg9iFHKQiDchoCBCDEiS&#10;QyLiJYEgmEtM9OJBQXJRMEhwq11k95rDnsSLLFHjIeIhPT2mnodMS03b407Y7g1L8l+G99er119V&#10;vZ6ZbqJAS0tLtVardR7AywACf4zkHRH5nOQH1tqkaH7ZCorMZrP5Osm3SHLCvJOjodOVkXlShaZS&#10;z/8PIEhSRI4sLi7Wq0PzeIpMEQm3m0gynJ+fL5xftoJer7egtdYAoJS6aa39+z5rcGVl5SAmtM5O&#10;JCLJ2traraBWq/0A4ImR/yyAn+6n0PLyckMpdR3AU2VDArgO4KVARJpKqRYAOOcm9uEkDYdDhmHY&#10;JNkqmzBru13pqZ1qT0CW3uwAICKXReSbndZxzv0OVAd5I47jq2XV2xPH/QiyLO0JyEpuHAAHjDGd&#10;Euok1to/KoFUSp0BcGandUTkGoBDD+9xO+dODQaDT7K40Wh8DKCeJMkb/144CMIgCDadc2+nafq1&#10;l/sCyU8rhwTw18bGxm9ZEEVRAkB8r9vthp1OR7TWt33fGHM7X+zhPW6l1HvGmGOetQCAxpjNzBg9&#10;gjRJXjDGvJ/5IrIv/+RS1W93DUDDA9IiQt8DwFFuPZdby9erBJLkh0mSXMzier1+hWQ4GAyOZl4Y&#10;hiHJX5xz76RpetXLfZHkF5VDOueG6+vrd7I4iqK7InLX97rdrut0OlBKDXzfGJPm61V1d88aYx7P&#10;AhEJSYa+B6AxaoF2Lre9Kz1J8hiAV7x4DsAcgG/9NNzrxVMA3vRyD+TrjUFmD2IkZTsQEZmYIyLn&#10;4jj+KIujKHoOwIk4jo9knjGmQfIWgBOrq6tfef5hAGN/mPPfk0+OPn/eDhLAprU2nZmZaYnI/iny&#10;x7S1tbXtRmQa20ml1FEAFsA5EXlGRHokxxYiIimA74MgeBeA01ofBjAGSbLZ7/fnstg519Za132P&#10;ZENESHLW9wHM5iEZRdFNpdTBEcBQRF6L4/jLaVbY7/eXtNbfjXrOX8jUu1Sk7D2UiFyz1h7Kv9ar&#10;AfjMGPM0gEvW2l+LivR6vYUgCF4leTIP6F+kLP3n7iY5A+CsiBw3xvwJwPnjIqJJ7gcwWzbM1JCZ&#10;SLYBtAv8SoGKFJD80Tn32K5feTrdeNAAU+sf504paKxEROQAAAAASUVORK5CYIJQSwMEFAAAAAgA&#10;h07iQDdqajRmAQAA6wIAABQAAABkcnMvbWVkaWEvaW1hZ2UyLnN2Z21Sy27CQAy89yss91xnn3kg&#10;lkO5gtRfoCWQFWmCkojA39cJeUlFkdbr8Wg89mZd387gjw45Rgj337yoHWZNc10FQdu21Goqq3Og&#10;hBABcwbK6p774vKKKJMkCfoqwi2tal8WDiUphO9DnX5V5cnnqcPGFw/WcigQHv3Z+mOTOdRGI2Sp&#10;P2eNQ2XY082n7WfZUUEAl8mIGLhCVkncrI/pqQ5ehX6srqqR69dDk/VId7EIbCN3+G5E9z3Tj/J6&#10;+PEN25EIdVOVFzZalEWKwAvagyARCxnKBKylUCsDO5BhRMbGII0grTQj2igSVoINSUU6WiBKhJTo&#10;GLYTR6mYIqGAtchIy1OFpJmhhaJQyiln1YSsTLq5n4wtyIgia5MJmd2Nqgtk6Lx7McN+0p753G9w&#10;MGPsenA5Y+Oso5cxH93O22DbNjJyuTEtKOx3OOsZywtSMbNmbNTaLrCx3xj/syeke/vux928/QFQ&#10;SwMEFAAAAAgAh07iQNHOMWcsAwAAJwMAABQAAABkcnMvbWVkaWEvaW1hZ2UyLnBuZwEnA9j8iVBO&#10;Rw0KGgoAAAANSUhEUgAAACgAAAAdCAYAAADYSS5zAAAABHNCSVQICAgIfAhkiAAAAAlwSFlzAAAh&#10;1QAAIdUBBJy0nQAAAslJREFUWIXtmD9o3VUUx7/fc3+/F3wJdHBxaQpJEAXbEF6hHUIfhRoRMkQh&#10;qEtsukRwsA5illLSpbSLtPQPBEQUyaBiQBRCoISXgIKKbUqbVoI2QxeXFoSE5pd3z7dD8iDQJCZ5&#10;Nb8U+hkv59zzGS73nHsJAKVSKW1sbPzYzPoltQIw5EMVwG0AlyqVyhcAwFKplDY1Nf1E8vWcpNZE&#10;0nClUhlguVz+hOT5vIXWIsbYYwD68xZZDzPrNwBteYtsQJsBGMHy4dxVSFqSNG7uPpxl2WuSRiTF&#10;vMUAPHL3qwBejjF+bmY2mabphRjjxRjjAUnfSvKdtpI07+6fZVnWCmAUwJchhO8MAEi+EUL4JUmS&#10;czHGczHGDkmjkrQDYv+6+9ksy1oATKRp+r2ZjZM8Aqy6kEkSQHcI4bckSYaq1eqQux909x//D1FJ&#10;D9z99MLCQgvJ64VCYdzMfiB5aHXcEx1jRbQnSZI/zGwwxjjo7ocBjD0NUUn/uPunMcY2kveKxeIU&#10;yW9Itq8Vv25LI2kke5MkmSZ5Msuyk+7eKenaNkXvu/tHAF4h+TCE8DvJr0i+ulHSf/ZcksHM3isU&#10;CrfMbADABzHGo5Iqm7GS9Le7D0jaT1IAbpIcJtmymfytDAUJyT4AMyGEPgDHARyT9PM68Xfd/f0Y&#10;40GSe0jeIXmR5N4t1Nz61EIyJXkCwJ+Set39XUlvSvoVACRNu/s78/PznST3hRBmV3r9S1uttS3B&#10;VaIFkgNmNguge3Fx8e1qtdqeZVkXyfZisfgXyTMkX9xuDQBI6kleEW0A8GFDQ8MJAGMhhC6SjfXu&#10;W6NuwRokXwDw1tPar0Zek/OmeS5YL88F6+WZENx1434NkkuG5YfybmXGSF7J22ItJMndr4S5ubkb&#10;zc3NzSQ78paqoWVOTU1Nfc3aYrlc7sXyI76VZG5/M5JuS7o8OTk5AQCPAZgMNizHTg8w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Jsa+AvmAAAAvQQAABkAAABkcnMvX3JlbHMvZTJvRG9jLnhtbC5yZWxzvZTNagMhFEb3hbyD&#10;3H3HmUmalhInm1DItqQPIHrHkY4/qA3J20doFw0kZufSe7nfdzgLN9uTmckRQ9TOMuiaFgha4aS2&#10;isHX4eP5DUhM3Eo+O4sMzhhhOyyeNp8485SP4qR9JDnFRgZTSv6d0igmNDw2zqPNm9EFw1N+BkU9&#10;F99cIe3bdk3D/wwYrjLJXjIIe5n7D2efmx9nu3HUAndO/Bi06UYF1SZ350AeFCYGBqXmv8NVE48K&#10;6G2G11oM3t5lWNdhWJY8vNRiKHhY1WHoSx6WtRgKHvo6DF3JQ1eL4c8Dvfp0hgtQSwMEFAAAAAgA&#10;h07iQGBDgZcgAQAAMwMAABMAAABbQ29udGVudF9UeXBlc10ueG1srZLLTsMwEEX3SPyD5S1KnAaE&#10;EErSBSlLQKh8gGVPEov4IY8J7d/jpEWCqi1U6tLjOWeuH8V8pXsygEdlTUlnaUYJGGGlMm1J35aP&#10;yR0lGLiRvLcGSroGpPPq8qJYrh0gibTBknYhuHvGUHSgOabWgYk7jfWah7j0LXNcvPMWWJ5lt0xY&#10;E8CEJIwOWhU1NPyjD2SxiuVNEmdaSh42feOokio98mOd7SU89LiDcOd6JXiIZ2ODkTu5km2mNJJT&#10;D3bK4VUMfmDCuPM7088BW+45XqZXEsgL9+GJ65icSY9M2k/jYUiPS8aUGhPbNEpAWnusI/YKw3eq&#10;Q3bIbW3FqfLFRP3l1iAVZ9P1z1Ic9r9LrJ/gyc/kuT6T5+Y/HjZ9+eoLUEsBAhQAFAAAAAgAh07i&#10;QGBDgZcgAQAAMwMAABMAAAAAAAAAAQAgAAAA8jAAAFtDb250ZW50X1R5cGVzXS54bWxQSwECFAAK&#10;AAAAAACHTuJAAAAAAAAAAAAAAAAABgAAAAAAAAAAABAAAACPLgAAX3JlbHMvUEsBAhQAFAAAAAgA&#10;h07iQIoUZjzRAAAAlAEAAAsAAAAAAAAAAQAgAAAAsy4AAF9yZWxzLy5yZWxzUEsBAhQACgAAAAAA&#10;h07iQAAAAAAAAAAAAAAAAAQAAAAAAAAAAAAQAAAAAAAAAGRycy9QSwECFAAKAAAAAACHTuJAAAAA&#10;AAAAAAAAAAAACgAAAAAAAAAAABAAAACtLwAAZHJzL19yZWxzL1BLAQIUABQAAAAIAIdO4kCbGvgL&#10;5gAAAL0EAAAZAAAAAAAAAAEAIAAAANUvAABkcnMvX3JlbHMvZTJvRG9jLnhtbC5yZWxzUEsBAhQA&#10;FAAAAAgAh07iQBhpPTHbAAAACgEAAA8AAAAAAAAAAQAgAAAAIgAAAGRycy9kb3ducmV2LnhtbFBL&#10;AQIUABQAAAAIAIdO4kBeM3X84QcAAMcwAAAOAAAAAAAAAAEAIAAAACoBAABkcnMvZTJvRG9jLnht&#10;bFBLAQIUAAoAAAAAAIdO4kAAAAAAAAAAAAAAAAAKAAAAAAAAAAAAEAAAADcJAABkcnMvbWVkaWEv&#10;UEsBAhQAFAAAAAgAh07iQCLX52bPCQAAygkAABQAAAAAAAAAAQAgAAAAgg4AAGRycy9tZWRpYS9p&#10;bWFnZTEucG5nUEsBAhQAFAAAAAgAh07iQKzfvu/xBAAAlwoAABQAAAAAAAAAAQAgAAAAXwkAAGRy&#10;cy9tZWRpYS9pbWFnZTEuc3ZnUEsBAhQAFAAAAAgAh07iQNHOMWcsAwAAJwMAABQAAAAAAAAAAQAg&#10;AAAAMSsAAGRycy9tZWRpYS9pbWFnZTIucG5nUEsBAhQAFAAAAAgAh07iQDdqajRmAQAA6wIAABQA&#10;AAAAAAAAAQAgAAAAmSkAAGRycy9tZWRpYS9pbWFnZTIuc3ZnUEsBAhQAFAAAAAgAh07iQC79oh/R&#10;AwAAzAMAABQAAAAAAAAAAQAgAAAAliUAAGRycy9tZWRpYS9pbWFnZTMucG5nUEsBAhQAFAAAAAgA&#10;h07iQPYW+AwVAwAA7AwAABQAAAAAAAAAAQAgAAAATyIAAGRycy9tZWRpYS9pbWFnZTMuc3ZnUEsB&#10;AhQAFAAAAAgAh07iQBfwiDhcBgAAVwYAABQAAAAAAAAAAQAgAAAAwRsAAGRycy9tZWRpYS9pbWFn&#10;ZTQucG5nUEsBAhQAFAAAAAgAh07iQLumS0YMAwAAtwcAABQAAAAAAAAAAQAgAAAAgxgAAGRycy9t&#10;ZWRpYS9pbWFnZTQuc3ZnUEsFBgAAAAARABEAIAQAAEMyAAAAAA==&#10;">
                <o:lock v:ext="edit" aspectratio="f"/>
                <v:group id="组合 1266" o:spid="_x0000_s1026" o:spt="203" style="position:absolute;left:4504;top:18697;height:691;width:9204;" coordorigin="5329,10006" coordsize="9204,691" o:gfxdata="UEsDBAoAAAAAAIdO4kAAAAAAAAAAAAAAAAAEAAAAZHJzL1BLAwQUAAAACACHTuJAReB8Tr0AAADd&#10;AAAADwAAAGRycy9kb3ducmV2LnhtbEVPS4vCMBC+L/gfwgh70zS+WLpGEdHFgyz4gGVvQzO2xWZS&#10;mtjqvzfCwt7m43vOfHm3lWip8aVjDWqYgCDOnCk513A+bQcfIHxANlg5Jg0P8rBc9N7mmBrX8YHa&#10;Y8hFDGGfooYihDqV0mcFWfRDVxNH7uIaiyHCJpemwS6G20qOkmQmLZYcGwqsaV1Qdj3erIavDrvV&#10;WG3a/fWyfvyept8/e0Vav/dV8gki0D38i//cOxPnT5SC1zfxBLl4Al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ReB8Tr0AAADdAAAADwAAAAAAAAABACAAAAAiAAAAZHJzL2Rvd25yZXYueG1s&#10;UEsBAhQAFAAAAAgAh07iQDMvBZ47AAAAOQAAABUAAAAAAAAAAQAgAAAADAEAAGRycy9ncm91cHNo&#10;YXBleG1sLnhtbFBLBQYAAAAABgAGAGABAADJAwAAAAA=&#10;">
                  <o:lock v:ext="edit" aspectratio="f"/>
                  <v:shape id="姓名" o:spid="_x0000_s1026" o:spt="202" type="#_x0000_t202" style="position:absolute;left:5329;top:10006;height:691;width:1455;" filled="f" stroked="f" coordsize="21600,21600" o:gfxdata="UEsDBAoAAAAAAIdO4kAAAAAAAAAAAAAAAAAEAAAAZHJzL1BLAwQUAAAACACHTuJAAePd7L8AAADd&#10;AAAADwAAAGRycy9kb3ducmV2LnhtbEVPTWvCQBC9F/oflin0VjcJtUjqKhIILaIHUy+9TbNjEszO&#10;ptmtif56Vyh4m8f7nPlyNK04Ue8aywriSQSCuLS64UrB/it/mYFwHllja5kUnMnBcvH4MMdU24F3&#10;dCp8JUIIuxQV1N53qZSurMmgm9iOOHAH2xv0AfaV1D0OIdy0MomiN2mw4dBQY0dZTeWx+DMK1lm+&#10;xd1PYmaXNvvYHFbd7/57qtTzUxy9g/A0+rv43/2pw/zXOIHbN+EE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j3ey/&#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default" w:ascii="微软雅黑" w:hAnsi="微软雅黑" w:eastAsia="微软雅黑" w:cs="微软雅黑"/>
                              <w:b/>
                              <w:bCs/>
                              <w:color w:val="404040" w:themeColor="text1" w:themeTint="BF"/>
                              <w:sz w:val="36"/>
                              <w:szCs w:val="44"/>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36"/>
                              <w:szCs w:val="44"/>
                              <w:lang w:val="en-US" w:eastAsia="zh-CN"/>
                              <w14:textFill>
                                <w14:solidFill>
                                  <w14:schemeClr w14:val="tx1">
                                    <w14:lumMod w14:val="75000"/>
                                    <w14:lumOff w14:val="25000"/>
                                  </w14:schemeClr>
                                </w14:solidFill>
                              </w14:textFill>
                            </w:rPr>
                            <w:t>小狮子</w:t>
                          </w:r>
                        </w:p>
                      </w:txbxContent>
                    </v:textbox>
                  </v:shape>
                  <v:shape id="求职意向" o:spid="_x0000_s1026" o:spt="202" type="#_x0000_t202" style="position:absolute;left:6814;top:10134;height:435;width:7719;" filled="f" stroked="f" coordsize="21600,21600" o:gfxdata="UEsDBAoAAAAAAIdO4kAAAAAAAAAAAAAAAAAEAAAAZHJzL1BLAwQUAAAACACHTuJAbq94d78AAADd&#10;AAAADwAAAGRycy9kb3ducmV2LnhtbEVPS2vCQBC+F/oflin0Vjextkh0FQmElmIPSb14G7NjEszO&#10;xuw2Pn69KxR6m4/vOfPl2bRioN41lhXEowgEcWl1w5WCzU/2MgXhPLLG1jIpuJCD5eLxYY6JtifO&#10;aSh8JUIIuwQV1N53iZSurMmgG9mOOHB72xv0AfaV1D2eQrhp5TiK3qXBhkNDjR2lNZWH4tco+Eqz&#10;b8x3YzO9tunHer/qjpvtm1LPT3E0A+Hp7P/Ff+5PHeZP4le4fxNO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veHe/&#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求职意向：鞋业跟单文员   |  3年鞋业跟单经验  |  26岁  |  广东广州</w:t>
                          </w:r>
                        </w:p>
                      </w:txbxContent>
                    </v:textbox>
                  </v:shape>
                </v:group>
                <v:group id="_x0000_s1026" o:spid="_x0000_s1026" o:spt="203" style="position:absolute;left:4629;top:19426;height:920;width:8318;" coordorigin="4764,19186" coordsize="8318,920" o:gfxdata="UEsDBAoAAAAAAIdO4kAAAAAAAAAAAAAAAAAEAAAAZHJzL1BLAwQUAAAACACHTuJAqCVfVb0AAADd&#10;AAAADwAAAGRycy9kb3ducmV2LnhtbEVPS4vCMBC+L/gfwgh7W9OqK1qNIqLiQQQfIN6GZmyLzaQ0&#10;2Vb/vVlY2Nt8fM+ZLZ6mFA3VrrCsIO5FIIhTqwvOFFzOm68xCOeRNZaWScGLHCzmnY8ZJtq2fKTm&#10;5DMRQtglqCD3vkqkdGlOBl3PVsSBu9vaoA+wzqSusQ3hppT9KBpJgwWHhhwrWuWUPk4/RsG2xXY5&#10;iNfN/nFfvW7n78N1H5NSn904moLw9PT/4j/3Tof5w+EEfr8JJ8j5G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VfVb0AAADdAAAADwAAAAAAAAABACAAAAAiAAAAZHJzL2Rvd25yZXYueG1s&#10;UEsBAhQAFAAAAAgAh07iQDMvBZ47AAAAOQAAABUAAAAAAAAAAQAgAAAADAEAAGRycy9ncm91cHNo&#10;YXBleG1sLnhtbFBLBQYAAAAABgAGAGABAADJAwAAAAA=&#10;">
                  <o:lock v:ext="edit" aspectratio="f"/>
                  <v:group id="组合 306" o:spid="_x0000_s1026" o:spt="203" style="position:absolute;left:7696;top:19186;height:921;width:5386;" coordorigin="5463,2813" coordsize="5386,921" o:gfxdata="UEsDBAoAAAAAAIdO4kAAAAAAAAAAAAAAAAAEAAAAZHJzL1BLAwQUAAAACACHTuJA9Lew8L4AAADd&#10;AAAADwAAAGRycy9kb3ducmV2LnhtbEVPTWvCQBC9C/6HZYTemk1sFYmuUqQtPYSCRhBvQ3ZMgtnZ&#10;kN0m5t93CwVv83ifs9ndTSN66lxtWUESxSCIC6trLhWc8o/nFQjnkTU2lknBSA522+lkg6m2Ax+o&#10;P/pShBB2KSqovG9TKV1RkUEX2ZY4cFfbGfQBdqXUHQ4h3DRyHsdLabDm0FBhS/uKitvxxyj4HHB4&#10;e0ne++x23Y+XfPF9zhJS6mmWxGsQnu7+If53f+kw/3W+gL9vwgly+w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S3sPC+AAAA3QAAAA8AAAAAAAAAAQAgAAAAIgAAAGRycy9kb3ducmV2Lnht&#10;bFBLAQIUABQAAAAIAIdO4kAzLwWeOwAAADkAAAAVAAAAAAAAAAEAIAAAAA0BAABkcnMvZ3JvdXBz&#10;aGFwZXhtbC54bWxQSwUGAAAAAAYABgBgAQAAygMAAAAA&#10;">
                    <o:lock v:ext="edit" aspectratio="f"/>
                    <v:shape id="图片 286" o:spid="_x0000_s1026" o:spt="75" alt="4519641" type="#_x0000_t75" style="position:absolute;left:5501;top:3313;height:337;width:337;" filled="f" o:preferrelative="t" stroked="f" coordsize="21600,21600" o:gfxdata="UEsDBAoAAAAAAIdO4kAAAAAAAAAAAAAAAAAEAAAAZHJzL1BLAwQUAAAACACHTuJAJoXvnLoAAADd&#10;AAAADwAAAGRycy9kb3ducmV2LnhtbEVPTYvCMBC9C/6HMAteZE1rRdxq9KAIelx38Tw0Yxu2mZQk&#10;te6/3wjC3ubxPmeze9hW3MkH41hBPstAEFdOG64VfH8d31cgQkTW2DomBb8UYLcdjzZYajfwJ90v&#10;sRYphEOJCpoYu1LKUDVkMcxcR5y4m/MWY4K+ltrjkMJtK+dZtpQWDaeGBjvaN1T9XHqrwBT1edV7&#10;mvb7vCj662DN9GCVmrzl2RpEpEf8F7/cJ53mL+Yf8PwmnSC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he+cugAAAN0A&#10;AAAPAAAAAAAAAAEAIAAAACIAAABkcnMvZG93bnJldi54bWxQSwECFAAUAAAACACHTuJAMy8FnjsA&#10;AAA5AAAAEAAAAAAAAAABACAAAAAJAQAAZHJzL3NoYXBleG1sLnhtbFBLBQYAAAAABgAGAFsBAACz&#10;AwAAAAA=&#10;">
                      <v:fill on="f" focussize="0,0"/>
                      <v:stroke on="f"/>
                      <v:imagedata r:id="rId14" o:title=""/>
                      <o:lock v:ext="edit" aspectratio="t"/>
                    </v:shape>
                    <v:shape id="图片 287" o:spid="_x0000_s1026" o:spt="75" alt="3632748" type="#_x0000_t75" style="position:absolute;left:5518;top:2925;height:189;width:263;" filled="f" o:preferrelative="t" stroked="f" coordsize="21600,21600" o:gfxdata="UEsDBAoAAAAAAIdO4kAAAAAAAAAAAAAAAAAEAAAAZHJzL1BLAwQUAAAACACHTuJA6NrdhLsAAADd&#10;AAAADwAAAGRycy9kb3ducmV2LnhtbEVPzYrCMBC+C75DGMGbplrdla5RVBC8rFDXBxib2abaTEoT&#10;tb79ZmFhb/Px/c5y3dlaPKj1lWMFk3ECgrhwuuJSwflrP1qA8AFZY+2YFLzIw3rV7y0x0+7JOT1O&#10;oRQxhH2GCkwITSalLwxZ9GPXEEfu27UWQ4RtKXWLzxhuazlNkjdpseLYYLChnaHidrpbBekmz9Or&#10;yc/b7nN63OI8XN5RKzUcTJIPEIG68C/+cx90nD9LU/j9Jp4gV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NrdhLsAAADd&#10;AAAADwAAAAAAAAABACAAAAAiAAAAZHJzL2Rvd25yZXYueG1sUEsBAhQAFAAAAAgAh07iQDMvBZ47&#10;AAAAOQAAABAAAAAAAAAAAQAgAAAACgEAAGRycy9zaGFwZXhtbC54bWxQSwUGAAAAAAYABgBbAQAA&#10;tAMAAAAA&#10;">
                      <v:fill on="f" focussize="0,0"/>
                      <v:stroke on="f"/>
                      <v:imagedata r:id="rId15" o:title=""/>
                      <o:lock v:ext="edit" aspectratio="t"/>
                    </v:shape>
                    <v:group id="组合 299" o:spid="_x0000_s1026" o:spt="203" style="position:absolute;left:5463;top:2813;height:921;width:5386;" coordorigin="2848,2813" coordsize="5386,921" o:gfxdata="UEsDBAoAAAAAAIdO4kAAAAAAAAAAAAAAAAAEAAAAZHJzL1BLAwQUAAAACACHTuJAHiKDtr4AAADd&#10;AAAADwAAAGRycy9kb3ducmV2LnhtbEVPTWvCQBC9F/oflil4azbRVEp0FZEqHqSgEYq3ITsmwexs&#10;yG4T8++7hUJv83ifs1w/TCN66lxtWUESxSCIC6trLhVc8t3rOwjnkTU2lknBSA7Wq+enJWbaDnyi&#10;/uxLEULYZaig8r7NpHRFRQZdZFviwN1sZ9AH2JVSdziEcNPIaRzPpcGaQ0OFLW0rKu7nb6NgP+Cw&#10;mSUf/fF+247X/O3z65iQUpOXJF6A8PTw/+I/90GH+ekshd9vwgly9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4ig7a+AAAA3QAAAA8AAAAAAAAAAQAgAAAAIgAAAGRycy9kb3ducmV2Lnht&#10;bFBLAQIUABQAAAAIAIdO4kAzLwWeOwAAADkAAAAVAAAAAAAAAAEAIAAAAA0BAABkcnMvZ3JvdXBz&#10;aGFwZXhtbC54bWxQSwUGAAAAAAYABgBgAQAAygMAAAAA&#10;">
                      <o:lock v:ext="edit" aspectratio="f"/>
                      <v:group id="组合 290" o:spid="_x0000_s1026" o:spt="203" style="position:absolute;left:3223;top:2813;height:887;width:4927;" coordorigin="3223,2813" coordsize="4927,887" o:gfxdata="UEsDBAoAAAAAAIdO4kAAAAAAAAAAAAAAAAAEAAAAZHJzL1BLAwQUAAAACACHTuJARiTwy70AAADd&#10;AAAADwAAAGRycy9kb3ducmV2LnhtbEVPTYvCMBC9L/gfwgje1rTaXaQaRUTFgwirgngbmrEtNpPS&#10;xFb//WZB2Ns83ufMFk9TiZYaV1pWEA8jEMSZ1SXnCs6nzecEhPPIGivLpOBFDhbz3scMU207/qH2&#10;6HMRQtilqKDwvk6ldFlBBt3Q1sSBu9nGoA+wyaVusAvhppKjKPqWBksODQXWtCooux8fRsG2w245&#10;jtft/n5bva6nr8NlH5NSg34cTUF4evp/8du902F+kiTw9004Qc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RiTwy70AAADdAAAADwAAAAAAAAABACAAAAAiAAAAZHJzL2Rvd25yZXYueG1s&#10;UEsBAhQAFAAAAAgAh07iQDMvBZ47AAAAOQAAABUAAAAAAAAAAQAgAAAADAEAAGRycy9ncm91cHNo&#10;YXBleG1sLnhtbFBLBQYAAAAABgAGAGABAADJAwAAAAA=&#10;">
                        <o:lock v:ext="edit" aspectratio="f"/>
                        <v:shape id="文本框 4" o:spid="_x0000_s1026" o:spt="202" type="#_x0000_t202" style="position:absolute;left:3223;top:2813;height:409;width:4926;" filled="f" stroked="f" coordsize="21600,21600" o:gfxdata="UEsDBAoAAAAAAIdO4kAAAAAAAAAAAAAAAAAEAAAAZHJzL1BLAwQUAAAACACHTuJAnblqhb8AAADd&#10;AAAADwAAAGRycy9kb3ducmV2LnhtbEVPS2vCQBC+F/wPywi9NZuIFkmzigRCS7EHHxdv0+yYBLOz&#10;aXZrYn99t1DwNh/fc7L1aFpxpd41lhUkUQyCuLS64UrB8VA8LUE4j6yxtUwKbuRgvZo8ZJhqO/CO&#10;rntfiRDCLkUFtfddKqUrazLoItsRB+5se4M+wL6SuschhJtWzuL4WRpsODTU2FFeU3nZfxsF73nx&#10;gbvPmVn+tPnr9rzpvo6nhVKP0yR+AeFp9Hfxv/tNh/nz+QL+vgkn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5aoW/&#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piaozx21@163.com</w:t>
                                </w:r>
                              </w:p>
                            </w:txbxContent>
                          </v:textbox>
                        </v:shape>
                        <v:shape id="文本框 4" o:spid="_x0000_s1026" o:spt="202" type="#_x0000_t202" style="position:absolute;left:3223;top:3291;height:409;width:4927;" filled="f" stroked="f" coordsize="21600,21600" o:gfxdata="UEsDBAoAAAAAAIdO4kAAAAAAAAAAAAAAAAAEAAAAZHJzL1BLAwQUAAAACACHTuJAbWv08r8AAADd&#10;AAAADwAAAGRycy9kb3ducmV2LnhtbEVPS2vCQBC+F/wPywi9NZuIFUmzigRCS7EHHxdv0+yYBLOz&#10;aXZrYn99t1DwNh/fc7L1aFpxpd41lhUkUQyCuLS64UrB8VA8LUE4j6yxtUwKbuRgvZo8ZJhqO/CO&#10;rntfiRDCLkUFtfddKqUrazLoItsRB+5se4M+wL6SuschhJtWzuJ4IQ02HBpq7Civqbzsv42C97z4&#10;wN3nzCx/2vx1e950X8fTs1KP0yR+AeFp9Hfxv/tNh/nz+QL+vgkn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r9PK/&#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广州市天河区珠江新城珠江东路90号银行大厦</w:t>
                                </w:r>
                              </w:p>
                            </w:txbxContent>
                          </v:textbox>
                        </v:shape>
                      </v:group>
                      <v:line id="直接连接符 295" o:spid="_x0000_s1026" o:spt="20" style="position:absolute;left:2848;top:3234;height:0;width:5386;" filled="f" stroked="t" coordsize="21600,21600" o:gfxdata="UEsDBAoAAAAAAIdO4kAAAAAAAAAAAAAAAAAEAAAAZHJzL1BLAwQUAAAACACHTuJAyD63vrwAAADd&#10;AAAADwAAAGRycy9kb3ducmV2LnhtbEVPTWsCMRC9F/ofwhR6q1llsWU1ii1ahJ6q2/uQjJvVzWSb&#10;pLr++6ZQ8DaP9znz5eA6caYQW88KxqMCBLH2puVGQb3fPL2AiAnZYOeZFFwpwnJxfzfHyvgLf9J5&#10;lxqRQzhWqMCm1FdSRm3JYRz5njhzBx8cpgxDI03ASw53nZwUxVQ6bDk3WOzpzZI+7X6cgk398a3t&#10;+vh+LddDOQmrk379qpV6fBgXMxCJhnQT/7u3Js8vy2f4+ya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t768AAAA&#10;3QAAAA8AAAAAAAAAAQAgAAAAIgAAAGRycy9kb3ducmV2LnhtbFBLAQIUABQAAAAIAIdO4kAzLwWe&#10;OwAAADkAAAAQAAAAAAAAAAEAIAAAAAsBAABkcnMvc2hhcGV4bWwueG1sUEsFBgAAAAAGAAYAWwEA&#10;ALUDAAAAAA==&#10;">
                        <v:fill on="f" focussize="0,0"/>
                        <v:stroke weight="0.5pt" color="#808080 [1629]" miterlimit="8" joinstyle="miter" dashstyle="dash"/>
                        <v:imagedata o:title=""/>
                        <o:lock v:ext="edit" aspectratio="f"/>
                      </v:line>
                      <v:line id="直接连接符 296" o:spid="_x0000_s1026" o:spt="20" style="position:absolute;left:2848;top:3734;height:0;width:5386;" filled="f" stroked="t" coordsize="21600,21600" o:gfxdata="UEsDBAoAAAAAAIdO4kAAAAAAAAAAAAAAAAAEAAAAZHJzL1BLAwQUAAAACACHTuJAuaEjzL8AAADd&#10;AAAADwAAAGRycy9kb3ducmV2LnhtbEWPQU/DMAyF70j8h8hI3Fi6qUKoLJsG2hASJ0a5W4lpujVO&#10;ScLW/Xt8QOJm6z2/93m5nsKgTpRyH9nAfFaBIrbR9dwZaD92dw+gckF2OEQmAxfKsF5dXy2xcfHM&#10;73Tal05JCOcGDfhSxkbrbD0FzLM4Eov2FVPAImvqtEt4lvAw6EVV3euAPUuDx5GePdnj/icY2LVv&#10;39ZvDy+XejvVi7Q52qfP1pjbm3n1CKrQVP7Nf9evTvDrWnDlGxlB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hI8y/&#10;AAAA3QAAAA8AAAAAAAAAAQAgAAAAIgAAAGRycy9kb3ducmV2LnhtbFBLAQIUABQAAAAIAIdO4kAz&#10;LwWeOwAAADkAAAAQAAAAAAAAAAEAIAAAAA4BAABkcnMvc2hhcGV4bWwueG1sUEsFBgAAAAAGAAYA&#10;WwEAALgDAAAAAA==&#10;">
                        <v:fill on="f" focussize="0,0"/>
                        <v:stroke weight="0.5pt" color="#808080 [1629]" miterlimit="8" joinstyle="miter" dashstyle="dash"/>
                        <v:imagedata o:title=""/>
                        <o:lock v:ext="edit" aspectratio="f"/>
                      </v:line>
                    </v:group>
                  </v:group>
                  <v:group id="_x0000_s1026" o:spid="_x0000_s1026" o:spt="203" style="position:absolute;left:4764;top:19186;height:920;width:2514;" coordorigin="4566,2065" coordsize="2514,920" o:gfxdata="UEsDBAoAAAAAAIdO4kAAAAAAAAAAAAAAAAAEAAAAZHJzL1BLAwQUAAAACACHTuJAOtt6Tb0AAADd&#10;AAAADwAAAGRycy9kb3ducmV2LnhtbEVPS2sCMRC+C/6HMEJvNZu2Flk3ikgtPUihKoi3YTP7wM1k&#10;2cRd/fdNoeBtPr7nZKubbURPna8da1DTBARx7kzNpYbjYfs8B+EDssHGMWm4k4fVcjzKMDVu4B/q&#10;96EUMYR9ihqqENpUSp9XZNFPXUscucJ1FkOEXSlNh0MMt418SZJ3abHm2FBhS5uK8sv+ajV8Djis&#10;X9VHv7sUm/v5MPs+7RRp/TRRyQJEoFt4iP/dXybOf1Mz+PsmniCX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t6Tb0AAADdAAAADwAAAAAAAAABACAAAAAiAAAAZHJzL2Rvd25yZXYueG1s&#10;UEsBAhQAFAAAAAgAh07iQDMvBZ47AAAAOQAAABUAAAAAAAAAAQAgAAAADAEAAGRycy9ncm91cHNo&#10;YXBleG1sLnhtbFBLBQYAAAAABgAGAGABAADJAwAAAAA=&#10;">
                    <o:lock v:ext="edit" aspectratio="f"/>
                    <v:shape id="图片 239" o:spid="_x0000_s1026" o:spt="75" alt="3657085" type="#_x0000_t75" style="position:absolute;left:4614;top:2146;height:237;width:268;" filled="f" o:preferrelative="t" stroked="f" coordsize="21600,21600" o:gfxdata="UEsDBAoAAAAAAIdO4kAAAAAAAAAAAAAAAAAEAAAAZHJzL1BLAwQUAAAACACHTuJARnOenrwAAADd&#10;AAAADwAAAGRycy9kb3ducmV2LnhtbEVPTWvCQBC9F/wPywi91U1sCSG6CopS6a2xBY9DdkxCsrMx&#10;u43Jv3cLhd7m8T5nvR1NKwbqXW1ZQbyIQBAXVtdcKvg6H19SEM4ja2wtk4KJHGw3s6c1Ztre+ZOG&#10;3JcihLDLUEHlfZdJ6YqKDLqF7YgDd7W9QR9gX0rd4z2Em1YuoyiRBmsODRV2tK+oaPIfo+C7SfPj&#10;Lr3cpjS3H76xrwc+vyv1PI+jFQhPo/8X/7lPOsx/ixP4/Sac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znp68AAAA&#10;3QAAAA8AAAAAAAAAAQAgAAAAIgAAAGRycy9kb3ducmV2LnhtbFBLAQIUABQAAAAIAIdO4kAzLwWe&#10;OwAAADkAAAAQAAAAAAAAAAEAIAAAAAsBAABkcnMvc2hhcGV4bWwueG1sUEsFBgAAAAAGAAYAWwEA&#10;ALUDAAAAAA==&#10;">
                      <v:fill on="f" focussize="0,0"/>
                      <v:stroke on="f"/>
                      <v:imagedata r:id="rId16" o:title=""/>
                      <o:lock v:ext="edit" aspectratio="t"/>
                    </v:shape>
                    <v:group id="组合 1340" o:spid="_x0000_s1026" o:spt="203" style="position:absolute;left:4566;top:2065;height:920;width:2515;" coordorigin="4566,2065" coordsize="2515,920" o:gfxdata="UEsDBAoAAAAAAIdO4kAAAAAAAAAAAAAAAAAEAAAAZHJzL1BLAwQUAAAACACHTuJApUVBob0AAADd&#10;AAAADwAAAGRycy9kb3ducmV2LnhtbEVPTWvCQBC9C/6HZQRvdbNqtURXEbHSgwhqofQ2ZMckmJ0N&#10;2W2i/75bKHibx/uc5fpuK9FS40vHGtQoAUGcOVNyruHz8v7yBsIHZIOVY9LwIA/rVb+3xNS4jk/U&#10;nkMuYgj7FDUUIdSplD4ryKIfuZo4clfXWAwRNrk0DXYx3FZynCQzabHk2FBgTduCstv5x2rYd9ht&#10;JmrXHm7X7eP78nr8OijSejhQyQJEoHt4iv/dHybOn6o5/H0TT5CrX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UVBob0AAADdAAAADwAAAAAAAAABACAAAAAiAAAAZHJzL2Rvd25yZXYueG1s&#10;UEsBAhQAFAAAAAgAh07iQDMvBZ47AAAAOQAAABUAAAAAAAAAAQAgAAAADAEAAGRycy9ncm91cHNo&#10;YXBleG1sLnhtbFBLBQYAAAAABgAGAGABAADJAwAAAAA=&#10;">
                      <o:lock v:ext="edit" aspectratio="f"/>
                      <v:shape id="图片 284" o:spid="_x0000_s1026" o:spt="75" alt="20093448" type="#_x0000_t75" style="position:absolute;left:4566;top:2571;height:384;width:384;" filled="f" o:preferrelative="t" stroked="f" coordsize="21600,21600" o:gfxdata="UEsDBAoAAAAAAIdO4kAAAAAAAAAAAAAAAAAEAAAAZHJzL1BLAwQUAAAACACHTuJAk99IhcIAAADd&#10;AAAADwAAAGRycy9kb3ducmV2LnhtbEWPQUvDQBCF7wX/wzKCl9JuVqSE2G3Bgig9iK1evE2zYxLM&#10;zsbspk376zsHwdsM78173yzXo2/VkfrYBLZg5hko4jK4hisLnx/PsxxUTMgO28Bk4UwR1qubyRIL&#10;F068o+M+VUpCOBZooU6pK7SOZU0e4zx0xKJ9h95jkrWvtOvxJOG+1fdZttAeG5aGGjva1FT+7Adv&#10;4XB+H4ft29fv1vBwiS/maTPNR2vvbk32CCrRmP7Nf9evTvAfjODKNzKCXl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Pf&#10;SIXCAAAA3QAAAA8AAAAAAAAAAQAgAAAAIgAAAGRycy9kb3ducmV2LnhtbFBLAQIUABQAAAAIAIdO&#10;4kAzLwWeOwAAADkAAAAQAAAAAAAAAAEAIAAAABEBAABkcnMvc2hhcGV4bWwueG1sUEsFBgAAAAAG&#10;AAYAWwEAALsDAAAAAA==&#10;">
                        <v:fill on="f" focussize="0,0"/>
                        <v:stroke on="f"/>
                        <v:imagedata r:id="rId17" o:title=""/>
                        <o:lock v:ext="edit" aspectratio="t"/>
                      </v:shape>
                      <v:group id="组合 297" o:spid="_x0000_s1026" o:spt="203" style="position:absolute;left:4571;top:2065;height:921;width:2511;" coordorigin="2848,2813" coordsize="2511,921" o:gfxdata="UEsDBAoAAAAAAIdO4kAAAAAAAAAAAAAAAAAEAAAAZHJzL1BLAwQUAAAACACHTuJAu5ZwSL0AAADd&#10;AAAADwAAAGRycy9kb3ducmV2LnhtbEVPTWvCQBC9C/6HZQRvdbNqxUZXEbHSgwhqofQ2ZMckmJ0N&#10;2W2i/75bKHibx/uc5fpuK9FS40vHGtQoAUGcOVNyruHz8v4yB+EDssHKMWl4kIf1qt9bYmpcxydq&#10;zyEXMYR9ihqKEOpUSp8VZNGPXE0cuatrLIYIm1yaBrsYbis5TpKZtFhybCiwpm1B2e38YzXsO+w2&#10;E7VrD7fr9vF9eT1+HRRpPRyoZAEi0D08xf/uDxPnT9Ub/H0TT5CrX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5ZwSL0AAADdAAAADwAAAAAAAAABACAAAAAiAAAAZHJzL2Rvd25yZXYueG1s&#10;UEsBAhQAFAAAAAgAh07iQDMvBZ47AAAAOQAAABUAAAAAAAAAAQAgAAAADAEAAGRycy9ncm91cHNo&#10;YXBleG1sLnhtbFBLBQYAAAAABgAGAGABAADJAwAAAAA=&#10;">
                        <o:lock v:ext="edit" aspectratio="f"/>
                        <v:group id="组合 290" o:spid="_x0000_s1026" o:spt="203" style="position:absolute;left:3223;top:2813;height:885;width:2136;" coordorigin="3223,2813" coordsize="2136,885" o:gfxdata="UEsDBAoAAAAAAIdO4kAAAAAAAAAAAAAAAAAEAAAAZHJzL1BLAwQUAAAACACHTuJA5MATaMEAAADd&#10;AAAADwAAAGRycy9kb3ducmV2LnhtbEWPT2vCQBDF74V+h2UK3uom2paSuhERFQ9SUAultyE7+YPZ&#10;2ZBdE/32nUOhtxnem/d+s1jeXKsG6kPj2UA6TUARF942XBn4Om+f30GFiGyx9UwG7hRgmT8+LDCz&#10;fuQjDadYKQnhkKGBOsYu0zoUNTkMU98Ri1b63mGUta+07XGUcNfqWZK8aYcNS0ONHa1rKi6nqzOw&#10;G3FczdPNcLiU6/vP+fXz+5CSMZOnNPkAFekW/81/13sr+C8z4ZdvZASd/wJ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TAE2jBAAAA3QAAAA8AAAAAAAAAAQAgAAAAIgAAAGRycy9kb3ducmV2&#10;LnhtbFBLAQIUABQAAAAIAIdO4kAzLwWeOwAAADkAAAAVAAAAAAAAAAEAIAAAABABAABkcnMvZ3Jv&#10;dXBzaGFwZXhtbC54bWxQSwUGAAAAAAYABgBgAQAAzQMAAAAA&#10;">
                          <o:lock v:ext="edit" aspectratio="f"/>
                          <v:shape id="文本框 4" o:spid="_x0000_s1026" o:spt="202" type="#_x0000_t202" style="position:absolute;left:3223;top:2813;height:409;width:2137;" filled="f" stroked="f" coordsize="21600,21600" o:gfxdata="UEsDBAoAAAAAAIdO4kAAAAAAAAAAAAAAAAAEAAAAZHJzL1BLAwQUAAAACACHTuJAP12JJr8AAADd&#10;AAAADwAAAGRycy9kb3ducmV2LnhtbEVPTWvCQBC9F/oflin0VjcJtUjqKhIILaIHUy+9TbNjEszO&#10;ptmtif56Vyh4m8f7nPlyNK04Ue8aywriSQSCuLS64UrB/it/mYFwHllja5kUnMnBcvH4MMdU24F3&#10;dCp8JUIIuxQV1N53qZSurMmgm9iOOHAH2xv0AfaV1D0OIdy0MomiN2mw4dBQY0dZTeWx+DMK1lm+&#10;xd1PYmaXNvvYHFbd7/57qtTzUxy9g/A0+rv43/2pw/zXJIbbN+EE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diSa/&#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000-4141-9696</w:t>
                                  </w:r>
                                </w:p>
                              </w:txbxContent>
                            </v:textbox>
                          </v:shape>
                          <v:shape id="文本框 4" o:spid="_x0000_s1026" o:spt="202" type="#_x0000_t202" style="position:absolute;left:3223;top:3290;height:409;width:2137;" filled="f" stroked="f" coordsize="21600,21600" o:gfxdata="UEsDBAoAAAAAAIdO4kAAAAAAAAAAAAAAAAAEAAAAZHJzL1BLAwQUAAAACACHTuJAz48XUb0AAADd&#10;AAAADwAAAGRycy9kb3ducmV2LnhtbEVPS4vCMBC+C/6HMII3TS0q0jXKUhBF9ODj4m22GduyzaQ2&#10;8bW/fiMI3ubje850/jCVuFHjSssKBv0IBHFmdcm5guNh0ZuAcB5ZY2WZFDzJwXzWbk0x0fbOO7rt&#10;fS5CCLsEFRTe14mULivIoOvbmjhwZ9sY9AE2udQN3kO4qWQcRWNpsOTQUGBNaUHZ7/5qFKzTxRZ3&#10;P7GZ/FXpcnP+ri/H00ipbmcQfYHw9PAf8du90mH+MI7h9U04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jxdRvQAA&#10;AN0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8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color w:val="404040" w:themeColor="text1" w:themeTint="BF"/>
                                      <w:sz w:val="22"/>
                                      <w:szCs w:val="28"/>
                                      <w:lang w:val="en-US" w:eastAsia="zh-CN"/>
                                      <w14:textFill>
                                        <w14:solidFill>
                                          <w14:schemeClr w14:val="tx1">
                                            <w14:lumMod w14:val="75000"/>
                                            <w14:lumOff w14:val="25000"/>
                                          </w14:schemeClr>
                                        </w14:solidFill>
                                      </w14:textFill>
                                    </w:rPr>
                                    <w:t>手机同号</w:t>
                                  </w:r>
                                </w:p>
                              </w:txbxContent>
                            </v:textbox>
                          </v:shape>
                        </v:group>
                        <v:line id="直接连接符 295" o:spid="_x0000_s1026" o:spt="20" style="position:absolute;left:2848;top:3234;height:0;width:2438;" filled="f" stroked="t" coordsize="21600,21600" o:gfxdata="UEsDBAoAAAAAAIdO4kAAAAAAAAAAAAAAAAAEAAAAZHJzL1BLAwQUAAAACACHTuJAatpUHb0AAADd&#10;AAAADwAAAGRycy9kb3ducmV2LnhtbEVPTUsDMRC9C/0PYQrebLbrIrI2La20IniyrvchGTfbbibb&#10;JLbbf28Ewds83ucsVqPrxZlC7DwrmM8KEMTam45bBc3H7u4RREzIBnvPpOBKEVbLyc0Ca+Mv/E7n&#10;fWpFDuFYowKb0lBLGbUlh3HmB+LMffngMGUYWmkCXnK462VZFA/SYce5weJAz5b0cf/tFOyat5O2&#10;28PLtdqOVRnWR735bJS6nc6LJxCJxvQv/nO/mjy/Ku/h95t8g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2lQdvQAA&#10;AN0AAAAPAAAAAAAAAAEAIAAAACIAAABkcnMvZG93bnJldi54bWxQSwECFAAUAAAACACHTuJAMy8F&#10;njsAAAA5AAAAEAAAAAAAAAABACAAAAAMAQAAZHJzL3NoYXBleG1sLnhtbFBLBQYAAAAABgAGAFsB&#10;AAC2AwAAAAA=&#10;">
                          <v:fill on="f" focussize="0,0"/>
                          <v:stroke weight="0.5pt" color="#808080 [1629]" miterlimit="8" joinstyle="miter" dashstyle="dash"/>
                          <v:imagedata o:title=""/>
                          <o:lock v:ext="edit" aspectratio="f"/>
                        </v:line>
                        <v:line id="直接连接符 296" o:spid="_x0000_s1026" o:spt="20" style="position:absolute;left:2848;top:3734;height:0;width:2438;" filled="f" stroked="t" coordsize="21600,21600" o:gfxdata="UEsDBAoAAAAAAIdO4kAAAAAAAAAAAAAAAAAEAAAAZHJzL1BLAwQUAAAACACHTuJA5TPMabwAAADd&#10;AAAADwAAAGRycy9kb3ducmV2LnhtbEVPTWsCMRC9F/ofwhR6q1mXpZStUVS0FDxVt/chmW62biZr&#10;kur6702h0Ns83ufMFqPrxZlC7DwrmE4KEMTam45bBc1h+/QCIiZkg71nUnClCIv5/d0Ma+Mv/EHn&#10;fWpFDuFYowKb0lBLGbUlh3HiB+LMffngMGUYWmkCXnK462VZFM/SYce5weJAa0v6uP9xCrbN7qTt&#10;5vvtWm3GqgzLo159Nko9PkyLVxCJxvQv/nO/mzy/Kiv4/Saf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zzGm8AAAA&#10;3QAAAA8AAAAAAAAAAQAgAAAAIgAAAGRycy9kb3ducmV2LnhtbFBLAQIUABQAAAAIAIdO4kAzLwWe&#10;OwAAADkAAAAQAAAAAAAAAAEAIAAAAAsBAABkcnMvc2hhcGV4bWwueG1sUEsFBgAAAAAGAAYAWwEA&#10;ALUDAAAAAA==&#10;">
                          <v:fill on="f" focussize="0,0"/>
                          <v:stroke weight="0.5pt" color="#808080 [1629]" miterlimit="8" joinstyle="miter" dashstyle="dash"/>
                          <v:imagedata o:title=""/>
                          <o:lock v:ext="edit" aspectratio="f"/>
                        </v:line>
                      </v:group>
                    </v:group>
                  </v:group>
                </v:group>
              </v:group>
            </w:pict>
          </mc:Fallback>
        </mc:AlternateContent>
      </w:r>
      <w:r>
        <w:rPr>
          <w:sz w:val="21"/>
        </w:rPr>
        <mc:AlternateContent>
          <mc:Choice Requires="wpg">
            <w:drawing>
              <wp:anchor distT="0" distB="0" distL="114300" distR="114300" simplePos="0" relativeHeight="2115042304" behindDoc="0" locked="0" layoutInCell="1" allowOverlap="1">
                <wp:simplePos x="0" y="0"/>
                <wp:positionH relativeFrom="column">
                  <wp:posOffset>323850</wp:posOffset>
                </wp:positionH>
                <wp:positionV relativeFrom="paragraph">
                  <wp:posOffset>2361565</wp:posOffset>
                </wp:positionV>
                <wp:extent cx="6884035" cy="1139825"/>
                <wp:effectExtent l="0" t="0" r="0" b="0"/>
                <wp:wrapNone/>
                <wp:docPr id="1451" name="组合 1451"/>
                <wp:cNvGraphicFramePr/>
                <a:graphic xmlns:a="http://schemas.openxmlformats.org/drawingml/2006/main">
                  <a:graphicData uri="http://schemas.microsoft.com/office/word/2010/wordprocessingGroup">
                    <wpg:wgp>
                      <wpg:cNvGrpSpPr/>
                      <wpg:grpSpPr>
                        <a:xfrm rot="0">
                          <a:off x="323850" y="2037715"/>
                          <a:ext cx="6884035" cy="1139825"/>
                          <a:chOff x="12132" y="21258"/>
                          <a:chExt cx="10841" cy="1795"/>
                        </a:xfrm>
                      </wpg:grpSpPr>
                      <wpg:grpSp>
                        <wpg:cNvPr id="1452" name="组合 78"/>
                        <wpg:cNvGrpSpPr/>
                        <wpg:grpSpPr>
                          <a:xfrm>
                            <a:off x="12132" y="21258"/>
                            <a:ext cx="10820" cy="690"/>
                            <a:chOff x="9291" y="2479"/>
                            <a:chExt cx="10820" cy="690"/>
                          </a:xfrm>
                        </wpg:grpSpPr>
                        <wps:wsp>
                          <wps:cNvPr id="1453" name="直接连接符 2"/>
                          <wps:cNvCnPr/>
                          <wps:spPr>
                            <a:xfrm>
                              <a:off x="9396" y="3169"/>
                              <a:ext cx="10715" cy="0"/>
                            </a:xfrm>
                            <a:prstGeom prst="line">
                              <a:avLst/>
                            </a:prstGeom>
                            <a:ln>
                              <a:solidFill>
                                <a:schemeClr val="tx1">
                                  <a:lumMod val="50000"/>
                                  <a:lumOff val="50000"/>
                                </a:schemeClr>
                              </a:solidFill>
                              <a:prstDash val="lgDash"/>
                            </a:ln>
                          </wps:spPr>
                          <wps:style>
                            <a:lnRef idx="1">
                              <a:schemeClr val="accent1"/>
                            </a:lnRef>
                            <a:fillRef idx="0">
                              <a:schemeClr val="accent1"/>
                            </a:fillRef>
                            <a:effectRef idx="0">
                              <a:schemeClr val="accent1"/>
                            </a:effectRef>
                            <a:fontRef idx="minor">
                              <a:schemeClr val="tx1"/>
                            </a:fontRef>
                          </wps:style>
                          <wps:bodyPr/>
                        </wps:wsp>
                        <wps:wsp>
                          <wps:cNvPr id="1454" name="文本框 4"/>
                          <wps:cNvSpPr txBox="1"/>
                          <wps:spPr>
                            <a:xfrm>
                              <a:off x="9291" y="2479"/>
                              <a:ext cx="10376" cy="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55" name="文本框 95"/>
                        <wps:cNvSpPr txBox="1"/>
                        <wps:spPr>
                          <a:xfrm>
                            <a:off x="12429" y="22119"/>
                            <a:ext cx="10544" cy="9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2008年09月至2012年07月</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深圳经济贸易大学</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行政管理</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本科</w:t>
                              </w: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辅修专业：实用英文、行政管理、数据管理、人力资源管理类、劳动法、行政管理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5.5pt;margin-top:185.95pt;height:89.75pt;width:542.05pt;z-index:2115042304;mso-width-relative:page;mso-height-relative:page;" coordorigin="12132,21258" coordsize="10841,1795" o:gfxdata="UEsDBAoAAAAAAIdO4kAAAAAAAAAAAAAAAAAEAAAAZHJzL1BLAwQUAAAACACHTuJAbIlDjNoAAAAL&#10;AQAADwAAAGRycy9kb3ducmV2LnhtbE2PzU7DMBCE70i8g7VI3KhjQvgJcSpUQU8VEi0S4raNt0nU&#10;eB3FbtK+fd0THEczmvmmmB9tJ0YafOtYg5olIIgrZ1quNXxvPu6eQfiAbLBzTBpO5GFeXl8VmBs3&#10;8ReN61CLWMI+Rw1NCH0upa8asuhnrieO3s4NFkOUQy3NgFMst528T5JHabHluNBgT4uGqv36YDUs&#10;J5zeUvU+rva7xel3k33+rBRpfXujklcQgY7hLwwX/IgOZWTaugMbLzoNmYpXgob0Sb2AuARUmikQ&#10;22hl6gFkWcj/H8ozUEsDBBQAAAAIAIdO4kCIodR8vQMAAEcLAAAOAAAAZHJzL2Uyb0RvYy54bWzt&#10;VktvJDUQviPxHyzfST/n0a30rEJCIqTARgqIs8f9lNy2sT2ZCecVcEKcuICQOMBpj3vbA79ms/sz&#10;KNvdM5OXxC5iJSRmJMsul8tVn7+q6sMnm56hq0rpTvACRwchRhWnoux4U+Avvzj9aI6RNoSXhAle&#10;Ffi60vjJ4sMPDtcyr2LRClZWCoERrvO1LHBrjMyDQNO26ok+ELLisFkL1RMDS9UEpSJrsN6zIA7D&#10;abAWqpRK0EprkJ74Tbxw9uu6ouZpXevKIFZg8M24UblxacdgcUjyRhHZdnRwg7yDFz3pOFy6NXVC&#10;DEEr1d0z1XdUCS1qc0BFH4i67mjlYoBoovBONGdKrKSLpcnXjdzCBNDewemdzdLPry4U6kp4u3QS&#10;YcRJD6/0+uWzVz9+j5wIEFrLJgfFMyUv5YUaBI1f2aA3teqREg5cu4aw0KbASZzMJwD6dYHjMJnN&#10;oomHu9oYRGF/Op+nYTLBiIJGFCXZPB40aAuvZk1EcZTE3kIUT+b+PG0/GSxE4TwFp935WeYOB96d&#10;xWFgvd46uV386yCCu7dAnDmv/w6Ee9A9GPeIG0QdA6w26mk2UHiLWBZngIiFPJ1lD+B15+SjcEE6&#10;6h3j9D9j3GVLZOWIrC2RdoxLtmD9/OLmh9/f/PkrjK+f/4Fi6/paOvVjPpBO5xr4NzJuD64syaYu&#10;6CSaDkHvwLK8c2A5qLYBk1wqbc4q0SM7KTDruPWR5OTqXBu4HlRHFSvm4rRjDOQkZxytAfzEspsS&#10;KFs1IwamvYRE0rzBiLAG6iE1ylnUgnWlPW0Pa9Usj5lCVwRq0jy0f6fEVv1novTiSQg//3ogtsng&#10;tLdicG0w49y8Zd/6fEJ064+wxs69qb4zUGxZ19t7xxvAFOMuXUZ4LexLUV471CGNHBX8a7wPTqQj&#10;J25++u7ml+c3v32L0j022BKEzOZjYcvDKH+MF/eTYceLZAaccUk0dXYeZ4aCNvL2zLjFmYdRNpvl&#10;ZuC5B3ysokhLetrBQ54TbS6Igp4EVIM+a57CUDMB9BPDDKNWqG8eklt9SFzYxWgNPQ64+fWKqAoj&#10;9imHlM6iNAWzxi3SyczWBrW/s9zf4av+WABlobyAd25q9Q0bp7US/VfQjo/srbBFOIW7CwyZ4afH&#10;xndeaOe0OjpyStAGJTHn/FJSa9qDdrQyou5cDu7IOHAUKOhmQ3F/f7yEKuIL+46XvuUMZeptiBnF&#10;aZz5Mh1H0b2SNUkhCSw1s8RR/39q/seoCV9rrjAPX5b2c3B/7Qi8+/5d/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BsiUOM2gAAAAsBAAAPAAAAAAAAAAEAIAAAACIAAABkcnMvZG93bnJldi54bWxQ&#10;SwECFAAUAAAACACHTuJAiKHUfL0DAABHCwAADgAAAAAAAAABACAAAAApAQAAZHJzL2Uyb0RvYy54&#10;bWxQSwUGAAAAAAYABgBZAQAAWAcAAAAA&#10;">
                <o:lock v:ext="edit" aspectratio="f"/>
                <v:group id="组合 78" o:spid="_x0000_s1026" o:spt="203" style="position:absolute;left:12132;top:21258;height:690;width:10820;" coordorigin="9291,2479" coordsize="10820,690" o:gfxdata="UEsDBAoAAAAAAIdO4kAAAAAAAAAAAAAAAAAEAAAAZHJzL1BLAwQUAAAACACHTuJAI1hb+b4AAADd&#10;AAAADwAAAGRycy9kb3ducmV2LnhtbEVPTWvCQBC9C/6HZYTemk1sFYmuUqQtPYSCRhBvQ3ZMgtnZ&#10;kN0m5t93CwVv83ifs9ndTSN66lxtWUESxSCIC6trLhWc8o/nFQjnkTU2lknBSA522+lkg6m2Ax+o&#10;P/pShBB2KSqovG9TKV1RkUEX2ZY4cFfbGfQBdqXUHQ4h3DRyHsdLabDm0FBhS/uKitvxxyj4HHB4&#10;e0ne++x23Y+XfPF9zhJS6mmWxGsQnu7+If53f+kw/3Uxh79vwgly+w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NYW/m+AAAA3QAAAA8AAAAAAAAAAQAgAAAAIgAAAGRycy9kb3ducmV2Lnht&#10;bFBLAQIUABQAAAAIAIdO4kAzLwWeOwAAADkAAAAVAAAAAAAAAAEAIAAAAA0BAABkcnMvZ3JvdXBz&#10;aGFwZXhtbC54bWxQSwUGAAAAAAYABgBgAQAAygMAAAAA&#10;">
                  <o:lock v:ext="edit" aspectratio="f"/>
                  <v:line id="直接连接符 2" o:spid="_x0000_s1026" o:spt="20" style="position:absolute;left:9396;top:3169;height:0;width:10715;" filled="f" stroked="t" coordsize="21600,21600" o:gfxdata="UEsDBAoAAAAAAIdO4kAAAAAAAAAAAAAAAAAEAAAAZHJzL1BLAwQUAAAACACHTuJAeizmkrsAAADd&#10;AAAADwAAAGRycy9kb3ducmV2LnhtbEVP24rCMBB9X/Afwgj7smjiul6oRhFBWN/W2g8YmrEtNpPa&#10;RK1/vxEE3+ZwrrNcd7YWN2p95VjDaKhAEOfOVFxoyI67wRyED8gGa8ek4UEe1qvexxIT4+58oFsa&#10;ChFD2CeooQyhSaT0eUkW/dA1xJE7udZiiLAtpGnxHsNtLb+VmkqLFceGEhvalpSf06vV0P0dUn/9&#10;uowzE9L97LLJlK2U1p/9kVqACNSFt/jl/jVx/s9kDM9v4gly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zmkrsAAADd&#10;AAAADwAAAAAAAAABACAAAAAiAAAAZHJzL2Rvd25yZXYueG1sUEsBAhQAFAAAAAgAh07iQDMvBZ47&#10;AAAAOQAAABAAAAAAAAAAAQAgAAAACgEAAGRycy9zaGFwZXhtbC54bWxQSwUGAAAAAAYABgBbAQAA&#10;tAMAAAAA&#10;">
                    <v:fill on="f" focussize="0,0"/>
                    <v:stroke weight="0.5pt" color="#808080 [1629]" miterlimit="8" joinstyle="miter" dashstyle="longDash"/>
                    <v:imagedata o:title=""/>
                    <o:lock v:ext="edit" aspectratio="f"/>
                  </v:line>
                  <v:shape id="文本框 4" o:spid="_x0000_s1026" o:spt="202" type="#_x0000_t202" style="position:absolute;left:9291;top:2479;height:661;width:10376;" filled="f" stroked="f" coordsize="21600,21600" o:gfxdata="UEsDBAoAAAAAAIdO4kAAAAAAAAAAAAAAAAAEAAAAZHJzL1BLAwQUAAAACACHTuJAdyxZw78AAADd&#10;AAAADwAAAGRycy9kb3ducmV2LnhtbEVPS2vCQBC+F/wPywi9NZuIFkmzigRCS7EHHxdv0+yYBLOz&#10;aXZrYn99t1DwNh/fc7L1aFpxpd41lhUkUQyCuLS64UrB8VA8LUE4j6yxtUwKbuRgvZo8ZJhqO/CO&#10;rntfiRDCLkUFtfddKqUrazLoItsRB+5se4M+wL6SuschhJtWzuL4WRpsODTU2FFeU3nZfxsF73nx&#10;gbvPmVn+tPnr9rzpvo6nhVKP0yR+AeFp9Hfxv/tNh/nzxRz+vgkn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sWcO/&#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教育背景</w:t>
                          </w:r>
                        </w:p>
                      </w:txbxContent>
                    </v:textbox>
                  </v:shape>
                </v:group>
                <v:shape id="文本框 95" o:spid="_x0000_s1026" o:spt="202" type="#_x0000_t202" style="position:absolute;left:12429;top:22119;height:934;width:10544;" filled="f" stroked="f" coordsize="21600,21600" o:gfxdata="UEsDBAoAAAAAAIdO4kAAAAAAAAAAAAAAAAAEAAAAZHJzL1BLAwQUAAAACACHTuJAGGD8WL0AAADd&#10;AAAADwAAAGRycy9kb3ducmV2LnhtbEVPS4vCMBC+L/gfwgje1lSxS6lGkYIoogddL97GZmyLzaQ2&#10;8bW/fiMs7G0+vudMZk9Tizu1rrKsYNCPQBDnVldcKDh8Lz4TEM4ja6wtk4IXOZhNOx8TTLV98I7u&#10;e1+IEMIuRQWl900qpctLMuj6tiEO3Nm2Bn2AbSF1i48Qbmo5jKIvabDi0FBiQ1lJ+WV/MwrW2WKL&#10;u9PQJD91ttyc5831cIyV6nUH0RiEp6f/F/+5VzrMH8UxvL8JJ8j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YPxYvQAA&#10;AN0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2008年09月至2012年07月</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深圳经济贸易大学</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行政管理</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本科</w:t>
                        </w: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辅修专业：实用英文、行政管理、数据管理、人力资源管理类、劳动法、行政管理</w:t>
                        </w:r>
                      </w:p>
                    </w:txbxContent>
                  </v:textbox>
                </v:shape>
              </v:group>
            </w:pict>
          </mc:Fallback>
        </mc:AlternateContent>
      </w:r>
      <w:r>
        <w:rPr>
          <w:sz w:val="21"/>
        </w:rPr>
        <mc:AlternateContent>
          <mc:Choice Requires="wpg">
            <w:drawing>
              <wp:anchor distT="0" distB="0" distL="114300" distR="114300" simplePos="0" relativeHeight="2115043328" behindDoc="0" locked="0" layoutInCell="1" allowOverlap="1">
                <wp:simplePos x="0" y="0"/>
                <wp:positionH relativeFrom="column">
                  <wp:posOffset>323850</wp:posOffset>
                </wp:positionH>
                <wp:positionV relativeFrom="paragraph">
                  <wp:posOffset>3745230</wp:posOffset>
                </wp:positionV>
                <wp:extent cx="6884035" cy="3604260"/>
                <wp:effectExtent l="0" t="0" r="0" b="0"/>
                <wp:wrapNone/>
                <wp:docPr id="1461" name="组合 1461"/>
                <wp:cNvGraphicFramePr/>
                <a:graphic xmlns:a="http://schemas.openxmlformats.org/drawingml/2006/main">
                  <a:graphicData uri="http://schemas.microsoft.com/office/word/2010/wordprocessingGroup">
                    <wpg:wgp>
                      <wpg:cNvGrpSpPr/>
                      <wpg:grpSpPr>
                        <a:xfrm rot="0">
                          <a:off x="323850" y="3469005"/>
                          <a:ext cx="6884035" cy="3604260"/>
                          <a:chOff x="12132" y="23728"/>
                          <a:chExt cx="10841" cy="5676"/>
                        </a:xfrm>
                      </wpg:grpSpPr>
                      <wps:wsp>
                        <wps:cNvPr id="1462" name="文本框 85"/>
                        <wps:cNvSpPr txBox="1"/>
                        <wps:spPr>
                          <a:xfrm>
                            <a:off x="12429" y="24589"/>
                            <a:ext cx="10544" cy="4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2008年09月至2012年07月</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广州市步步高鞋业贸易有限公司</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跟单文员</w:t>
                              </w: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负责：</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负责公司运营部门各店铺后台订单与生产订单发货，物流，售后等问题；</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协助运营对接工厂订单事情；</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协助部门经理完成部门内部各种文件事情，汇总好周度统计报表，月度报表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2008年09月至2012年07月</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广州市添发鞋业外贸有限公司</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生产跟单</w:t>
                              </w: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负责：</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按用户或中间公司合同配置清单，向厂家下采购订单，并跟踪到货情况，给予及时反馈；</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做好客户信息登记，及时提交给财务，给予开票，提供给财务建立进销存系统数据库；</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按照公司制度，给予销售人员核算提成和计算销售任务指标，给予财务核算；</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完成公司其它交给的任务；</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463" name="组合 86"/>
                        <wpg:cNvGrpSpPr/>
                        <wpg:grpSpPr>
                          <a:xfrm>
                            <a:off x="12132" y="23728"/>
                            <a:ext cx="10820" cy="690"/>
                            <a:chOff x="9291" y="2479"/>
                            <a:chExt cx="10820" cy="690"/>
                          </a:xfrm>
                        </wpg:grpSpPr>
                        <wps:wsp>
                          <wps:cNvPr id="1464" name="直接连接符 2"/>
                          <wps:cNvCnPr/>
                          <wps:spPr>
                            <a:xfrm>
                              <a:off x="9396" y="3169"/>
                              <a:ext cx="10715" cy="0"/>
                            </a:xfrm>
                            <a:prstGeom prst="line">
                              <a:avLst/>
                            </a:prstGeom>
                            <a:ln>
                              <a:solidFill>
                                <a:schemeClr val="tx1">
                                  <a:lumMod val="50000"/>
                                  <a:lumOff val="50000"/>
                                </a:schemeClr>
                              </a:solidFill>
                              <a:prstDash val="lgDash"/>
                            </a:ln>
                          </wps:spPr>
                          <wps:style>
                            <a:lnRef idx="1">
                              <a:schemeClr val="accent1"/>
                            </a:lnRef>
                            <a:fillRef idx="0">
                              <a:schemeClr val="accent1"/>
                            </a:fillRef>
                            <a:effectRef idx="0">
                              <a:schemeClr val="accent1"/>
                            </a:effectRef>
                            <a:fontRef idx="minor">
                              <a:schemeClr val="tx1"/>
                            </a:fontRef>
                          </wps:style>
                          <wps:bodyPr/>
                        </wps:wsp>
                        <wps:wsp>
                          <wps:cNvPr id="1465" name="文本框 4"/>
                          <wps:cNvSpPr txBox="1"/>
                          <wps:spPr>
                            <a:xfrm>
                              <a:off x="9291" y="2479"/>
                              <a:ext cx="10376" cy="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id="_x0000_s1026" o:spid="_x0000_s1026" o:spt="203" style="position:absolute;left:0pt;margin-left:25.5pt;margin-top:294.9pt;height:283.8pt;width:542.05pt;z-index:2115043328;mso-width-relative:page;mso-height-relative:page;" coordorigin="12132,23728" coordsize="10841,5676" o:gfxdata="UEsDBAoAAAAAAIdO4kAAAAAAAAAAAAAAAAAEAAAAZHJzL1BLAwQUAAAACACHTuJAYBMSyNsAAAAM&#10;AQAADwAAAGRycy9kb3ducmV2LnhtbE2PQU/DMAyF70j8h8hI3FgaRmGUphOagNM0iQ0Jccsar63W&#10;OFWTtdu/xz3Bybbe0/P38uXZtWLAPjSeNKhZAgKp9LahSsPX7v1uASJEQ9a0nlDDBQMsi+ur3GTW&#10;j/SJwzZWgkMoZEZDHWOXSRnKGp0JM98hsXbwvTORz76Stjcjh7tW3ifJo3SmIf5Qmw5XNZbH7clp&#10;+BjN+DpXb8P6eFhdfnbp5nutUOvbG5W8gIh4jn9mmPAZHQpm2vsT2SBaDaniKpHn4pkrTAY1TxWI&#10;/bSlTw8gi1z+L1H8AlBLAwQUAAAACACHTuJAHT6JFdkDAABICwAADgAAAGRycy9lMm9Eb2MueG1s&#10;7VZLb+REEL4j8R9avpPxazweK84qJCRCCmykgDj3tJ9Su9t098QTzivghDhxASFxgNMe97YHfs1m&#10;92dQ1W3PTB4HdhGPAzOS1Y9yddVX9X3twyebjpPrUulWitwLDnyPlILJohV17n3+2dkHqUe0oaKg&#10;XIoy925K7T05ev+9w6HPylA2khelIuBE6Gzoc68xps9mM82asqP6QPalgM1Kqo4amKp6Vig6gPeO&#10;z0LfT2aDVEWvJCu1htVTt+kdWf9VVTLztKp0aQjPPYjN2KeyzxU+Z0eHNKsV7ZuWjWHQd4iio62A&#10;Q7euTqmhZK3aB666limpZWUOmOxmsqpaVtocIJvAv5fNuZLr3uZSZ0Pdb2ECaO/h9M5u2afXl4q0&#10;BdQuTgKPCNpBlV6/fPbq+2+JXQKEhr7OwPBc9Vf9pRoXajfDpDeV6oiSFlycQ1pkk3tRGKVzAP0G&#10;hnGy9P25g7vcGMJgP0nT2I/mHmFokfhxmIwFYQ1UDV0EYRCF1kMYLcLUvc+aj0YPgZ/GEDS+P08W&#10;CW7PXDgwwKi3QQ499JfeQaj/GoRXDe1LWxmNyOwghGAdhLc/fHP70/PbX74mqU0bAwBLBJCYzYcS&#10;k8N4cV3D4oTjHn5BGIdLl3w8T5d3wQv8eRy71OM0sEdsU6dZr7Q5L2VHcJB7Cnhg25NeX2jjUJpM&#10;8EAhz1rOYZ1mXJABShNB4e7sgHMuLKpTvBi52aw2YxIrWdxAbmMbEN2zsxYOv6DaXFIFpIJOAKEw&#10;T+FRcQmHyHHkkUaqrx5bR3soFOx6ZACS5p7+ck1V6RH+sYASLoM4RlbbSTxfhDBR+zur/R2x7k4k&#10;6AB0DERnh2hv+DSslOy+AD05xlNhiwoGZ+eemYYnxkkH6BErj4+tEfC4p+ZCXPUMXTvQjtdGVq1F&#10;GmFy2IzoQRs6Stnm/NtJHU0dOZI6tTT5M5TGVEYqP8rDicfAQgQeWQgsnzg6MngZLgFv2ArjxdjC&#10;d/h7781tD/879AVGjQr444vb73598/vP8Hz9/DcSTlwFDp+IUQQnJkySs4VrGS0Tp3tB8oC3C2Cr&#10;BctCtU34AWl5K1BiaPZWpCUMaVJxCk3Lur4Ayoga+pfXcD8zo6xHLXlbIOXRvVb16oQrck2BG6mP&#10;f2vE190nsnDLcx9+rrKwjKW11ttlyGJ0YxX4jn8UmlOqG/cKr3HsXHWtgcuftx2eO53wuNA4BqFy&#10;IZ9GCv0zkg7Vui/p8V43vI2iP0KGHYkiuMAcieAidhqNFyuWaNLq/+UcVX8U+v+SnO/Uynao/Vyz&#10;TBg/LfF7cH9urXYfwE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GATEsjbAAAADAEAAA8AAAAA&#10;AAAAAQAgAAAAIgAAAGRycy9kb3ducmV2LnhtbFBLAQIUABQAAAAIAIdO4kAdPokV2QMAAEgLAAAO&#10;AAAAAAAAAAEAIAAAACoBAABkcnMvZTJvRG9jLnhtbFBLBQYAAAAABgAGAFkBAAB1BwAAAAA=&#10;">
                <o:lock v:ext="edit" aspectratio="f"/>
                <v:shape id="文本框 85" o:spid="_x0000_s1026" o:spt="202" type="#_x0000_t202" style="position:absolute;left:12429;top:24589;height:4815;width:10544;" filled="f" stroked="f" coordsize="21600,21600" o:gfxdata="UEsDBAoAAAAAAIdO4kAAAAAAAAAAAAAAAAAEAAAAZHJzL1BLAwQUAAAACACHTuJAWeWukb0AAADd&#10;AAAADwAAAGRycy9kb3ducmV2LnhtbEVPS4vCMBC+C/6HMII3TS2uSDWKFGRF9KDrxdvYjG2xmdQm&#10;62N/vRGEvc3H95zp/GEqcaPGlZYVDPoRCOLM6pJzBYefZW8MwnlkjZVlUvAkB/NZuzXFRNs77+i2&#10;97kIIewSVFB4XydSuqwgg65va+LAnW1j0AfY5FI3eA/hppJxFI2kwZJDQ4E1pQVll/2vUbBOl1vc&#10;nWIz/qvS7815UV8Pxy+lup1BNAHh6eH/xR/3Sof5w1EM72/CC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5a6RvQAA&#10;AN0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2008年09月至2012年07月</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广州市步步高鞋业贸易有限公司</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跟单文员</w:t>
                        </w: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负责：</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负责公司运营部门各店铺后台订单与生产订单发货，物流，售后等问题；</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协助运营对接工厂订单事情；</w:t>
                        </w:r>
                      </w:p>
                      <w:p>
                        <w:pPr>
                          <w:keepNext w:val="0"/>
                          <w:keepLines w:val="0"/>
                          <w:pageBreakBefore w:val="0"/>
                          <w:widowControl w:val="0"/>
                          <w:numPr>
                            <w:ilvl w:val="0"/>
                            <w:numId w:val="1"/>
                          </w:numPr>
                          <w:kinsoku/>
                          <w:wordWrap/>
                          <w:overflowPunct/>
                          <w:topLinePunct w:val="0"/>
                          <w:autoSpaceDE/>
                          <w:autoSpaceDN/>
                          <w:bidi w:val="0"/>
                          <w:adjustRightInd/>
                          <w:snapToGrid/>
                          <w:spacing w:line="380" w:lineRule="exact"/>
                          <w:ind w:left="420" w:left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协助部门经理完成部门内部各种文件事情，汇总好周度统计报表，月度报表</w:t>
                        </w:r>
                      </w:p>
                      <w:p>
                        <w:pPr>
                          <w:keepNext w:val="0"/>
                          <w:keepLines w:val="0"/>
                          <w:pageBreakBefore w:val="0"/>
                          <w:widowControl w:val="0"/>
                          <w:numPr>
                            <w:ilvl w:val="0"/>
                            <w:numId w:val="0"/>
                          </w:numPr>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2008年09月至2012年07月</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广州市添发鞋业外贸有限公司</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ab/>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生产跟单</w:t>
                        </w:r>
                      </w:p>
                      <w:p>
                        <w:pPr>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负责：</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按用户或中间公司合同配置清单，向厂家下采购订单，并跟踪到货情况，给予及时反馈；</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做好客户信息登记，及时提交给财务，给予开票，提供给财务建立进销存系统数据库；</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按照公司制度，给予销售人员核算提成和计算销售任务指标，给予财务核算；</w:t>
                        </w:r>
                      </w:p>
                      <w:p>
                        <w:pPr>
                          <w:keepNext w:val="0"/>
                          <w:keepLines w:val="0"/>
                          <w:pageBreakBefore w:val="0"/>
                          <w:widowControl w:val="0"/>
                          <w:numPr>
                            <w:ilvl w:val="0"/>
                            <w:numId w:val="2"/>
                          </w:numPr>
                          <w:kinsoku/>
                          <w:wordWrap/>
                          <w:overflowPunct/>
                          <w:topLinePunct w:val="0"/>
                          <w:autoSpaceDE/>
                          <w:autoSpaceDN/>
                          <w:bidi w:val="0"/>
                          <w:adjustRightInd/>
                          <w:snapToGrid/>
                          <w:spacing w:line="380" w:lineRule="exact"/>
                          <w:ind w:firstLine="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完成公司其它交给的任务；</w:t>
                        </w:r>
                      </w:p>
                    </w:txbxContent>
                  </v:textbox>
                </v:shape>
                <v:group id="组合 86" o:spid="_x0000_s1026" o:spt="203" style="position:absolute;left:12132;top:23728;height:690;width:10820;" coordorigin="9291,2479" coordsize="10820,690" o:gfxdata="UEsDBAoAAAAAAIdO4kAAAAAAAAAAAAAAAAAEAAAAZHJzL1BLAwQUAAAACACHTuJAgng037wAAADd&#10;AAAADwAAAGRycy9kb3ducmV2LnhtbEVPS4vCMBC+C/6HMII3Tau7ItUoIioeZMEHiLehGdtiMylN&#10;bPXfbxYWvM3H95z58mVK0VDtCssK4mEEgji1uuBMweW8HUxBOI+ssbRMCt7kYLnoduaYaNvykZqT&#10;z0QIYZeggtz7KpHSpTkZdENbEQfubmuDPsA6k7rGNoSbUo6iaCINFhwacqxonVP6OD2Ngl2L7Woc&#10;b5rD475+387fP9dDTEr1e3E0A+Hp5T/if/deh/lfkzH8fRNOkI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CeDTfvAAAAN0AAAAPAAAAAAAAAAEAIAAAACIAAABkcnMvZG93bnJldi54bWxQ&#10;SwECFAAUAAAACACHTuJAMy8FnjsAAAA5AAAAFQAAAAAAAAABACAAAAALAQAAZHJzL2dyb3Vwc2hh&#10;cGV4bWwueG1sUEsFBgAAAAAGAAYAYAEAAMgDAAAAAA==&#10;">
                  <o:lock v:ext="edit" aspectratio="f"/>
                  <v:line id="直接连接符 2" o:spid="_x0000_s1026" o:spt="20" style="position:absolute;left:9396;top:3169;height:0;width:10715;" filled="f" stroked="t" coordsize="21600,21600" o:gfxdata="UEsDBAoAAAAAAIdO4kAAAAAAAAAAAAAAAAAEAAAAZHJzL1BLAwQUAAAACACHTuJAO6m0W7sAAADd&#10;AAAADwAAAGRycy9kb3ducmV2LnhtbEVP24rCMBB9F/yHMMK+yJp4oStdoywLgr5p7QcMzdiWbSa1&#10;idr9eyMIvs3hXGe16W0jbtT52rGG6USBIC6cqbnUkJ+2n0sQPiAbbByThn/ysFkPBytMjbvzkW5Z&#10;KEUMYZ+ihiqENpXSFxVZ9BPXEkfu7DqLIcKulKbDewy3jZwplUiLNceGClv6raj4y65WQ384Zv46&#10;vsxzE7L91+UnV7ZWWn+MpuobRKA+vMUv987E+YtkAc9v4gl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6m0W7sAAADd&#10;AAAADwAAAAAAAAABACAAAAAiAAAAZHJzL2Rvd25yZXYueG1sUEsBAhQAFAAAAAgAh07iQDMvBZ47&#10;AAAAOQAAABAAAAAAAAAAAQAgAAAACgEAAGRycy9zaGFwZXhtbC54bWxQSwUGAAAAAAYABgBbAQAA&#10;tAMAAAAA&#10;">
                    <v:fill on="f" focussize="0,0"/>
                    <v:stroke weight="0.5pt" color="#808080 [1629]" miterlimit="8" joinstyle="miter" dashstyle="longDash"/>
                    <v:imagedata o:title=""/>
                    <o:lock v:ext="edit" aspectratio="f"/>
                  </v:line>
                  <v:shape id="文本框 4" o:spid="_x0000_s1026" o:spt="202" type="#_x0000_t202" style="position:absolute;left:9291;top:2479;height:661;width:10376;" filled="f" stroked="f" coordsize="21600,21600" o:gfxdata="UEsDBAoAAAAAAIdO4kAAAAAAAAAAAAAAAAAEAAAAZHJzL1BLAwQUAAAACACHTuJA1gw25bwAAADd&#10;AAAADwAAAGRycy9kb3ducmV2LnhtbEVPy6rCMBDdC/5DGOHuNFWuItUoUhDlogsfG3djM7bFZlKb&#10;+Lh+vREEd3M4zxlPH6YUN6pdYVlBtxOBIE6tLjhTsN/N20MQziNrLC2Tgn9yMJ00G2OMtb3zhm5b&#10;n4kQwi5GBbn3VSylS3My6Dq2Ig7cydYGfYB1JnWN9xBuStmLooE0WHBoyLGiJKf0vL0aBX/JfI2b&#10;Y88Mn2WyWJ1m1WV/6Cv10+pGIxCeHv4r/riXOsz/HfTh/U04QU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MNuW8AAAA&#10;3Q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工作经历</w:t>
                          </w:r>
                        </w:p>
                      </w:txbxContent>
                    </v:textbox>
                  </v:shape>
                </v:group>
              </v:group>
            </w:pict>
          </mc:Fallback>
        </mc:AlternateContent>
      </w:r>
      <w:r>
        <w:rPr>
          <w:sz w:val="21"/>
        </w:rPr>
        <mc:AlternateContent>
          <mc:Choice Requires="wpg">
            <w:drawing>
              <wp:anchor distT="0" distB="0" distL="114300" distR="114300" simplePos="0" relativeHeight="2115041280" behindDoc="0" locked="0" layoutInCell="1" allowOverlap="1">
                <wp:simplePos x="0" y="0"/>
                <wp:positionH relativeFrom="column">
                  <wp:posOffset>323850</wp:posOffset>
                </wp:positionH>
                <wp:positionV relativeFrom="paragraph">
                  <wp:posOffset>7593330</wp:posOffset>
                </wp:positionV>
                <wp:extent cx="6884035" cy="1388745"/>
                <wp:effectExtent l="0" t="0" r="0" b="0"/>
                <wp:wrapNone/>
                <wp:docPr id="1456" name="组合 1456"/>
                <wp:cNvGraphicFramePr/>
                <a:graphic xmlns:a="http://schemas.openxmlformats.org/drawingml/2006/main">
                  <a:graphicData uri="http://schemas.microsoft.com/office/word/2010/wordprocessingGroup">
                    <wpg:wgp>
                      <wpg:cNvGrpSpPr/>
                      <wpg:grpSpPr>
                        <a:xfrm rot="0">
                          <a:off x="323850" y="8069580"/>
                          <a:ext cx="6884035" cy="1388745"/>
                          <a:chOff x="12132" y="21258"/>
                          <a:chExt cx="10841" cy="2187"/>
                        </a:xfrm>
                      </wpg:grpSpPr>
                      <wpg:grpSp>
                        <wpg:cNvPr id="1457" name="组合 78"/>
                        <wpg:cNvGrpSpPr/>
                        <wpg:grpSpPr>
                          <a:xfrm>
                            <a:off x="12132" y="21258"/>
                            <a:ext cx="10820" cy="690"/>
                            <a:chOff x="9291" y="2479"/>
                            <a:chExt cx="10820" cy="690"/>
                          </a:xfrm>
                        </wpg:grpSpPr>
                        <wps:wsp>
                          <wps:cNvPr id="1458" name="直接连接符 2"/>
                          <wps:cNvCnPr/>
                          <wps:spPr>
                            <a:xfrm>
                              <a:off x="9396" y="3169"/>
                              <a:ext cx="10715" cy="0"/>
                            </a:xfrm>
                            <a:prstGeom prst="line">
                              <a:avLst/>
                            </a:prstGeom>
                            <a:ln>
                              <a:solidFill>
                                <a:schemeClr val="tx1">
                                  <a:lumMod val="50000"/>
                                  <a:lumOff val="50000"/>
                                </a:schemeClr>
                              </a:solidFill>
                              <a:prstDash val="lgDash"/>
                            </a:ln>
                          </wps:spPr>
                          <wps:style>
                            <a:lnRef idx="1">
                              <a:schemeClr val="accent1"/>
                            </a:lnRef>
                            <a:fillRef idx="0">
                              <a:schemeClr val="accent1"/>
                            </a:fillRef>
                            <a:effectRef idx="0">
                              <a:schemeClr val="accent1"/>
                            </a:effectRef>
                            <a:fontRef idx="minor">
                              <a:schemeClr val="tx1"/>
                            </a:fontRef>
                          </wps:style>
                          <wps:bodyPr/>
                        </wps:wsp>
                        <wps:wsp>
                          <wps:cNvPr id="1459" name="文本框 4"/>
                          <wps:cNvSpPr txBox="1"/>
                          <wps:spPr>
                            <a:xfrm>
                              <a:off x="9291" y="2479"/>
                              <a:ext cx="10376" cy="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技能水平</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60" name="文本框 95"/>
                        <wps:cNvSpPr txBox="1"/>
                        <wps:spPr>
                          <a:xfrm>
                            <a:off x="12429" y="22119"/>
                            <a:ext cx="10544" cy="132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3"/>
                                </w:numPr>
                                <w:kinsoku/>
                                <w:wordWrap/>
                                <w:overflowPunct/>
                                <w:topLinePunct w:val="0"/>
                                <w:autoSpaceDE/>
                                <w:autoSpaceDN/>
                                <w:bidi w:val="0"/>
                                <w:adjustRightInd/>
                                <w:snapToGrid/>
                                <w:spacing w:line="380" w:lineRule="exact"/>
                                <w:ind w:left="420" w:leftChars="0" w:hanging="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证书：高级计算机技能证书、大学英语六级证书、初级日语证书N1；</w:t>
                              </w:r>
                            </w:p>
                            <w:p>
                              <w:pPr>
                                <w:keepNext w:val="0"/>
                                <w:keepLines w:val="0"/>
                                <w:pageBreakBefore w:val="0"/>
                                <w:widowControl w:val="0"/>
                                <w:numPr>
                                  <w:ilvl w:val="0"/>
                                  <w:numId w:val="3"/>
                                </w:numPr>
                                <w:kinsoku/>
                                <w:wordWrap/>
                                <w:overflowPunct/>
                                <w:topLinePunct w:val="0"/>
                                <w:autoSpaceDE/>
                                <w:autoSpaceDN/>
                                <w:bidi w:val="0"/>
                                <w:adjustRightInd/>
                                <w:snapToGrid/>
                                <w:spacing w:line="380" w:lineRule="exact"/>
                                <w:ind w:left="420" w:leftChars="0" w:hanging="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电脑：熟悉办公软件，能熟练使用Excel和Wrd;</w:t>
                              </w:r>
                            </w:p>
                            <w:p>
                              <w:pPr>
                                <w:keepNext w:val="0"/>
                                <w:keepLines w:val="0"/>
                                <w:pageBreakBefore w:val="0"/>
                                <w:widowControl w:val="0"/>
                                <w:numPr>
                                  <w:ilvl w:val="0"/>
                                  <w:numId w:val="3"/>
                                </w:numPr>
                                <w:kinsoku/>
                                <w:wordWrap/>
                                <w:overflowPunct/>
                                <w:topLinePunct w:val="0"/>
                                <w:autoSpaceDE/>
                                <w:autoSpaceDN/>
                                <w:bidi w:val="0"/>
                                <w:adjustRightInd/>
                                <w:snapToGrid/>
                                <w:spacing w:line="380" w:lineRule="exact"/>
                                <w:ind w:left="420" w:leftChars="0" w:hanging="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英文：具有良好的听说读写能力，英语口语流利，交流无障碍；</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5.5pt;margin-top:597.9pt;height:109.35pt;width:542.05pt;z-index:2115041280;mso-width-relative:page;mso-height-relative:page;" coordorigin="12132,21258" coordsize="10841,2187" o:gfxdata="UEsDBAoAAAAAAIdO4kAAAAAAAAAAAAAAAAAEAAAAZHJzL1BLAwQUAAAACACHTuJA0LHOY9sAAAAN&#10;AQAADwAAAGRycy9kb3ducmV2LnhtbE2PQU/DMAyF70j8h8hI3FgatiAoTSc0AacJiQ0Jccsar63W&#10;OFWTtdu/xzvBzfZ7ev5esTz5Tow4xDaQATXLQCBVwbVUG/javt09gojJkrNdIDRwxgjL8vqqsLkL&#10;E33iuEm14BCKuTXQpNTnUsaqQW/jLPRIrO3D4G3idailG+zE4b6T91n2IL1tiT80tsdVg9Vhc/QG&#10;3ic7vczV67g+7Ffnn63++F4rNOb2RmXPIBKe0p8ZLviMDiUz7cKRXBSdAa24SuK7etLc4eJQc61A&#10;7HhaqIUGWRbyf4vyF1BLAwQUAAAACACHTuJAIOHYv78DAABICwAADgAAAGRycy9lMm9Eb2MueG1s&#10;7ZZLb9w2EMfvBfodCN7j1XslwXLg2rVRwEkMuEXPXOqxAiiSJbnWuucg7SnIKZcEBXpoTzn21kM/&#10;TZ1+jAwpaXfjB9CkaIAC3QUEPkczf/5mqP2H646hy0rpVvAC+3seRhWnomx5U+Bvvj55kGKkDeEl&#10;YYJXBb6qNH548Pln+73Mq0AsBSsrhcAI13kvC7w0RuazmabLqiN6T8iKw2QtVEcMdFUzKxXpwXrH&#10;ZoHnJbNeqFIqQSutYfR4mMQHzn5dV9Q8qWtdGcQKDL4Z91TuubDP2cE+yRtF5LKloxvkI7zoSMvh&#10;pRtTx8QQtFLtLVNdS5XQojZ7VHQzUdctrVwMEI3v3YjmVImVdLE0ed/IjUwg7Q2dPtosfXx5rlBb&#10;wtlFcYIRJx2c0tvfn/754kfkhkChXjY5LDxV8kKeq3GgGXo26HWtOqSEE9f2ISy0LnAYhGkMol8V&#10;OPWSLE5Huau1QRTmkzSNvDDGiMIKP0zTeRQPB0KXcGrWhB/4YeAsBH4Qp9Psl6MF30sjf9gf+Onc&#10;Ts8Gd6Bhvd44uen86yLOb4g4d17/HQl3pLsz7kk3iDoAWa1qSTZqulEsCzJQBKaCaJ7dodeNnffK&#10;Bemot8Tpf0bcxZLIyoGsLUhb4qA6jMS9+u36+S9//fETPN+++RUF1vVeuuVHfIRO5xr4m4jbkSsL&#10;M2AXgg79ZAx6K9bcHxFzUm0CJrlU2pxWokO2UWDWcusjycnlmTYDStMSO8zFScsYjJOccdSD+KGl&#10;mxIoWzUjBpqdhETSvMGIsAbqITXKWdSCtaXdbTdr1SyOmEKXBGpS6tm/W8RW3SNRDsOxB7/h9GDY&#10;JoNbvRmGKEYzjvj37Fufj4leDltYY9uDqa41UGxZ29n3Tm8AU4y7dJnktbIvRHnlVIc0cigMp/Ep&#10;mMgmJq5f/nD9+s31z89QtEODLUHIrL8QtjxM4/dxcTsZtlyEc2DGJVHi7NxPhoJr5MPJeI+Zu1U2&#10;68V65HwQfKqiSEt60sJBnhFtzomCOwlQg3vWPIFHzQTgJ8YWRkuhvr9r3K6HxIVZjHq444DN71ZE&#10;VRixrzikdOZHEZg1rhPFc1sb1O7MYneGr7ojAchCeQHvXNOuN2xq1kp038J1fGjfClOEU3h3gSEz&#10;huaRGW5euM5pdXjoFsE1KIk54xeSWtODaIcrI+rW5eAWxpFRQHC3uH8yLhOIaKhVWy4zd1+NZepD&#10;wPSDKADObZkOfP9WyYqjaEATbr/EMv4/m/8xNuFzzZ3a+Glpvwd3+47g7QfwwT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BgAAW0NvbnRlbnRf&#10;VHlwZXNdLnhtbFBLAQIUAAoAAAAAAIdO4kAAAAAAAAAAAAAAAAAGAAAAAAAAAAAAEAAAABUFAABf&#10;cmVscy9QSwECFAAUAAAACACHTuJAihRmPNEAAACUAQAACwAAAAAAAAABACAAAAA5BQAAX3JlbHMv&#10;LnJlbHNQSwECFAAKAAAAAACHTuJAAAAAAAAAAAAAAAAABAAAAAAAAAAAABAAAAAAAAAAZHJzL1BL&#10;AQIUABQAAAAIAIdO4kDQsc5j2wAAAA0BAAAPAAAAAAAAAAEAIAAAACIAAABkcnMvZG93bnJldi54&#10;bWxQSwECFAAUAAAACACHTuJAIOHYv78DAABICwAADgAAAAAAAAABACAAAAAqAQAAZHJzL2Uyb0Rv&#10;Yy54bWxQSwUGAAAAAAYABgBZAQAAWwcAAAAA&#10;">
                <o:lock v:ext="edit" aspectratio="f"/>
                <v:group id="组合 78" o:spid="_x0000_s1026" o:spt="203" style="position:absolute;left:12132;top:21258;height:690;width:10820;" coordorigin="9291,2479" coordsize="10820,690" o:gfxdata="UEsDBAoAAAAAAIdO4kAAAAAAAAAAAAAAAAAEAAAAZHJzL1BLAwQUAAAACACHTuJAMy/4Yb4AAADd&#10;AAAADwAAAGRycy9kb3ducmV2LnhtbEVPTWvCQBC9F/oflin0ppvYaiW6ioS29CCCSUG8DdkxCWZn&#10;Q3abxH/fLQi9zeN9zno7mkb01LnasoJ4GoEgLqyuuVTwnX9MliCcR9bYWCYFN3Kw3Tw+rDHRduAj&#10;9ZkvRQhhl6CCyvs2kdIVFRl0U9sSB+5iO4M+wK6UusMhhJtGzqJoIQ3WHBoqbCmtqLhmP0bB54DD&#10;7iV+7/fXS3o75/PDaR+TUs9PcbQC4Wn0/+K7+0uH+a/zN/j7JpwgN7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Mv+GG+AAAA3QAAAA8AAAAAAAAAAQAgAAAAIgAAAGRycy9kb3ducmV2Lnht&#10;bFBLAQIUABQAAAAIAIdO4kAzLwWeOwAAADkAAAAVAAAAAAAAAAEAIAAAAA0BAABkcnMvZ3JvdXBz&#10;aGFwZXhtbC54bWxQSwUGAAAAAAYABgBgAQAAygMAAAAA&#10;">
                  <o:lock v:ext="edit" aspectratio="f"/>
                  <v:line id="直接连接符 2" o:spid="_x0000_s1026" o:spt="20" style="position:absolute;left:9396;top:3169;height:0;width:10715;" filled="f" stroked="t" coordsize="21600,21600" o:gfxdata="UEsDBAoAAAAAAIdO4kAAAAAAAAAAAAAAAAAEAAAAZHJzL1BLAwQUAAAACACHTuJAdIh0478AAADd&#10;AAAADwAAAGRycy9kb3ducmV2LnhtbEWPzW7CQAyE75X6DitX6qWCXUr5UcqCEFKlcishD2BlTRI1&#10;6w3ZBdK3rw9I3GzNeObzajP4Vl2pj01gC5OxAUVcBtdwZaE4fo2WoGJCdtgGJgt/FGGzfn5aYebC&#10;jQ90zVOlJIRjhhbqlLpM61jW5DGOQ0cs2in0HpOsfaVdjzcJ961+N2auPTYsDTV2tKup/M0v3sLw&#10;c8jj5e08LVzK94vztjC+Mda+vkzMJ6hEQ3qY79ffTvA/ZoIr38gIev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IdOO/&#10;AAAA3QAAAA8AAAAAAAAAAQAgAAAAIgAAAGRycy9kb3ducmV2LnhtbFBLAQIUABQAAAAIAIdO4kAz&#10;LwWeOwAAADkAAAAQAAAAAAAAAAEAIAAAAA4BAABkcnMvc2hhcGV4bWwueG1sUEsFBgAAAAAGAAYA&#10;WwEAALgDAAAAAA==&#10;">
                    <v:fill on="f" focussize="0,0"/>
                    <v:stroke weight="0.5pt" color="#808080 [1629]" miterlimit="8" joinstyle="miter" dashstyle="longDash"/>
                    <v:imagedata o:title=""/>
                    <o:lock v:ext="edit" aspectratio="f"/>
                  </v:line>
                  <v:shape id="文本框 4" o:spid="_x0000_s1026" o:spt="202" type="#_x0000_t202" style="position:absolute;left:9291;top:2479;height:661;width:10376;" filled="f" stroked="f" coordsize="21600,21600" o:gfxdata="UEsDBAoAAAAAAIdO4kAAAAAAAAAAAAAAAAAEAAAAZHJzL1BLAwQUAAAACACHTuJAmS32Xb8AAADd&#10;AAAADwAAAGRycy9kb3ducmV2LnhtbEVPS2vCQBC+F/wPyxR6q5tILTG6igTEUtqDj4u3MTsmodnZ&#10;mN0maX99tyB4m4/vOYvVYGrRUesqywricQSCOLe64kLB8bB5TkA4j6yxtkwKfsjBajl6WGCqbc87&#10;6va+ECGEXYoKSu+bVEqXl2TQjW1DHLiLbQ36ANtC6hb7EG5qOYmiV2mw4tBQYkNZSfnX/tsoeM82&#10;n7g7T0zyW2fbj8u6uR5PU6WeHuNoDsLT4O/im/tNh/kv0xn8fxNO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t9l2/&#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技能水平</w:t>
                          </w:r>
                        </w:p>
                      </w:txbxContent>
                    </v:textbox>
                  </v:shape>
                </v:group>
                <v:shape id="文本框 95" o:spid="_x0000_s1026" o:spt="202" type="#_x0000_t202" style="position:absolute;left:12429;top:22119;height:1326;width:10544;" filled="f" stroked="f" coordsize="21600,21600" o:gfxdata="UEsDBAoAAAAAAIdO4kAAAAAAAAAAAAAAAAAEAAAAZHJzL1BLAwQUAAAACACHTuJAxnuVfcEAAADd&#10;AAAADwAAAGRycy9kb3ducmV2LnhtbEWPzWvCQBDF74L/wzJCb7pRWpHoKhIQpbQHPy7exuyYBLOz&#10;Mbt+tH9951DwNsN7895vZounq9Wd2lB5NjAcJKCIc28rLgwc9qv+BFSIyBZrz2TghwIs5t3ODFPr&#10;H7yl+y4WSkI4pGigjLFJtQ55SQ7DwDfEop196zDK2hbatviQcFfrUZKMtcOKpaHEhrKS8svu5gx8&#10;Zqtv3J5GbvJbZ+uv87K5Ho4fxrz1hskUVKRnfJn/rzdW8N/Hwi/fyAh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nuV&#10;fcEAAADdAAAADwAAAAAAAAABACAAAAAiAAAAZHJzL2Rvd25yZXYueG1sUEsBAhQAFAAAAAgAh07i&#10;QDMvBZ47AAAAOQAAABAAAAAAAAAAAQAgAAAAEAEAAGRycy9zaGFwZXhtbC54bWxQSwUGAAAAAAYA&#10;BgBbAQAAugMAAAAA&#10;">
                  <v:fill on="f" focussize="0,0"/>
                  <v:stroke on="f" weight="0.5pt"/>
                  <v:imagedata o:title=""/>
                  <o:lock v:ext="edit" aspectratio="f"/>
                  <v:textbox>
                    <w:txbxContent>
                      <w:p>
                        <w:pPr>
                          <w:keepNext w:val="0"/>
                          <w:keepLines w:val="0"/>
                          <w:pageBreakBefore w:val="0"/>
                          <w:widowControl w:val="0"/>
                          <w:numPr>
                            <w:ilvl w:val="0"/>
                            <w:numId w:val="3"/>
                          </w:numPr>
                          <w:kinsoku/>
                          <w:wordWrap/>
                          <w:overflowPunct/>
                          <w:topLinePunct w:val="0"/>
                          <w:autoSpaceDE/>
                          <w:autoSpaceDN/>
                          <w:bidi w:val="0"/>
                          <w:adjustRightInd/>
                          <w:snapToGrid/>
                          <w:spacing w:line="380" w:lineRule="exact"/>
                          <w:ind w:left="420" w:leftChars="0" w:hanging="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证书：高级计算机技能证书、大学英语六级证书、初级日语证书N1；</w:t>
                        </w:r>
                      </w:p>
                      <w:p>
                        <w:pPr>
                          <w:keepNext w:val="0"/>
                          <w:keepLines w:val="0"/>
                          <w:pageBreakBefore w:val="0"/>
                          <w:widowControl w:val="0"/>
                          <w:numPr>
                            <w:ilvl w:val="0"/>
                            <w:numId w:val="3"/>
                          </w:numPr>
                          <w:kinsoku/>
                          <w:wordWrap/>
                          <w:overflowPunct/>
                          <w:topLinePunct w:val="0"/>
                          <w:autoSpaceDE/>
                          <w:autoSpaceDN/>
                          <w:bidi w:val="0"/>
                          <w:adjustRightInd/>
                          <w:snapToGrid/>
                          <w:spacing w:line="380" w:lineRule="exact"/>
                          <w:ind w:left="420" w:leftChars="0" w:hanging="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电脑：熟悉办公软件，能熟练使用Excel和Wrd;</w:t>
                        </w:r>
                      </w:p>
                      <w:p>
                        <w:pPr>
                          <w:keepNext w:val="0"/>
                          <w:keepLines w:val="0"/>
                          <w:pageBreakBefore w:val="0"/>
                          <w:widowControl w:val="0"/>
                          <w:numPr>
                            <w:ilvl w:val="0"/>
                            <w:numId w:val="3"/>
                          </w:numPr>
                          <w:kinsoku/>
                          <w:wordWrap/>
                          <w:overflowPunct/>
                          <w:topLinePunct w:val="0"/>
                          <w:autoSpaceDE/>
                          <w:autoSpaceDN/>
                          <w:bidi w:val="0"/>
                          <w:adjustRightInd/>
                          <w:snapToGrid/>
                          <w:spacing w:line="380" w:lineRule="exact"/>
                          <w:ind w:left="420" w:leftChars="0" w:hanging="420" w:firstLineChars="0"/>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英文：具有良好的听说读写能力，英语口语流利，交流无障碍；</w:t>
                        </w:r>
                      </w:p>
                    </w:txbxContent>
                  </v:textbox>
                </v:shape>
              </v:group>
            </w:pict>
          </mc:Fallback>
        </mc:AlternateContent>
      </w:r>
      <w:r>
        <w:rPr>
          <w:sz w:val="21"/>
        </w:rPr>
        <mc:AlternateContent>
          <mc:Choice Requires="wpg">
            <w:drawing>
              <wp:anchor distT="0" distB="0" distL="114300" distR="114300" simplePos="0" relativeHeight="2115044352" behindDoc="0" locked="0" layoutInCell="1" allowOverlap="1">
                <wp:simplePos x="0" y="0"/>
                <wp:positionH relativeFrom="column">
                  <wp:posOffset>323850</wp:posOffset>
                </wp:positionH>
                <wp:positionV relativeFrom="paragraph">
                  <wp:posOffset>9225915</wp:posOffset>
                </wp:positionV>
                <wp:extent cx="6884035" cy="1165860"/>
                <wp:effectExtent l="0" t="0" r="0" b="0"/>
                <wp:wrapNone/>
                <wp:docPr id="1466" name="组合 1466"/>
                <wp:cNvGraphicFramePr/>
                <a:graphic xmlns:a="http://schemas.openxmlformats.org/drawingml/2006/main">
                  <a:graphicData uri="http://schemas.microsoft.com/office/word/2010/wordprocessingGroup">
                    <wpg:wgp>
                      <wpg:cNvGrpSpPr/>
                      <wpg:grpSpPr>
                        <a:xfrm rot="0">
                          <a:off x="323850" y="9225280"/>
                          <a:ext cx="6884035" cy="1165860"/>
                          <a:chOff x="12132" y="30256"/>
                          <a:chExt cx="10841" cy="1836"/>
                        </a:xfrm>
                      </wpg:grpSpPr>
                      <wps:wsp>
                        <wps:cNvPr id="1467" name="文本框 84"/>
                        <wps:cNvSpPr txBox="1"/>
                        <wps:spPr>
                          <a:xfrm>
                            <a:off x="12429" y="31147"/>
                            <a:ext cx="10544" cy="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本人做事认真负责，对工作有热情，热爱旅游行业，日常个人也喜欢旅游；具备较强的统筹执行能力，</w:t>
                              </w:r>
                              <w:r>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熟练操作办公office软件</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，具有3年旅游项目推广经验。</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468" name="组合 89"/>
                        <wpg:cNvGrpSpPr/>
                        <wpg:grpSpPr>
                          <a:xfrm>
                            <a:off x="12132" y="30256"/>
                            <a:ext cx="10820" cy="720"/>
                            <a:chOff x="9291" y="2449"/>
                            <a:chExt cx="10820" cy="720"/>
                          </a:xfrm>
                        </wpg:grpSpPr>
                        <wps:wsp>
                          <wps:cNvPr id="1469" name="直接连接符 2"/>
                          <wps:cNvCnPr/>
                          <wps:spPr>
                            <a:xfrm>
                              <a:off x="9396" y="3169"/>
                              <a:ext cx="10715" cy="0"/>
                            </a:xfrm>
                            <a:prstGeom prst="line">
                              <a:avLst/>
                            </a:prstGeom>
                            <a:ln>
                              <a:solidFill>
                                <a:schemeClr val="tx1">
                                  <a:lumMod val="50000"/>
                                  <a:lumOff val="50000"/>
                                </a:schemeClr>
                              </a:solidFill>
                              <a:prstDash val="lgDash"/>
                            </a:ln>
                          </wps:spPr>
                          <wps:style>
                            <a:lnRef idx="1">
                              <a:schemeClr val="accent1"/>
                            </a:lnRef>
                            <a:fillRef idx="0">
                              <a:schemeClr val="accent1"/>
                            </a:fillRef>
                            <a:effectRef idx="0">
                              <a:schemeClr val="accent1"/>
                            </a:effectRef>
                            <a:fontRef idx="minor">
                              <a:schemeClr val="tx1"/>
                            </a:fontRef>
                          </wps:style>
                          <wps:bodyPr/>
                        </wps:wsp>
                        <wps:wsp>
                          <wps:cNvPr id="1470" name="文本框 4"/>
                          <wps:cNvSpPr txBox="1"/>
                          <wps:spPr>
                            <a:xfrm>
                              <a:off x="9291" y="2449"/>
                              <a:ext cx="10376" cy="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id="_x0000_s1026" o:spid="_x0000_s1026" o:spt="203" style="position:absolute;left:0pt;margin-left:25.5pt;margin-top:726.45pt;height:91.8pt;width:542.05pt;z-index:2115044352;mso-width-relative:page;mso-height-relative:page;" coordorigin="12132,30256" coordsize="10841,1836" o:gfxdata="UEsDBAoAAAAAAIdO4kAAAAAAAAAAAAAAAAAEAAAAZHJzL1BLAwQUAAAACACHTuJAwLiopNwAAAAN&#10;AQAADwAAAGRycy9kb3ducmV2LnhtbE2PwU7DMBBE70j8g7VI3KjjBkc0xKlQBZwqJFok1Jsbb5Oo&#10;sR3FbtL+PdsTve3ujGbfFMuz7diIQ2i9UyBmCTB0lTetqxX8bD+eXoCFqJ3RnXeo4IIBluX9XaFz&#10;4yf3jeMm1oxCXMi1gibGPuc8VA1aHWa+R0fawQ9WR1qHmptBTxRuOz5Pkoxb3Tr60OgeVw1Wx83J&#10;Kvic9PSWivdxfTysLrut/PpdC1Tq8UEkr8AinuO/Ga74hA4lMe39yZnAOgVSUJVI92c5XwC7OkQq&#10;BbA9TVmaSeBlwW9blH9QSwMEFAAAAAgAh07iQHMkKQzXAwAARwsAAA4AAABkcnMvZTJvRG9jLnht&#10;bO1WS28kNRC+I/EfLN/J9Gt6elrpWYWEREiBjRQQZ4/7MS257cb2ZCacV8AJceICQuIApz3ubQ/8&#10;ms3uz6DK7p5JskGIIB4HZiTLdlWXXV/V93UfPtl2glxV2rRKFjQ8CCipJFdlK5uCfvrJ6XsZJcYy&#10;WTKhZFXQ68rQJ4t33znc9HkVqZUSZaUJBJEm3/QFXVnb55OJ4auqY+ZA9ZUEY610xywsdTMpNdtA&#10;9E5MoiBIJxuly14rXhkDuyfeSBcufl1X3D6ta1NZIgoKd7Nu1G5c4jhZHLK80axftXy4BnvELTrW&#10;Sjh0F+qEWUbWun0rVNdyrYyq7QFX3UTVdcsrlwNkEwb3sjnTat27XJp80/Q7mADaezg9Oiz/+OpC&#10;k7aE2iVpSolkHVTp9ctnr779mrgtQGjTNzk4nun+sr/Qw0bjV5j0ttYd0cqBi2tIi2wLGkdxNgXQ&#10;rws6j6JplA1wV1tLONjTLEuCeEoJB48wTKdZOnjwFVQNQ4RRGEcuQhxE09SXi68+GCKEQZaEw/NZ&#10;7MwTf53F4QRvvbvkpof+MnsIzV+D8HLF+spVxiAyewhnI4Q3331188Pzm5++JFmC18YLgCcCSOz2&#10;fYXJjfsGNkccb+EXRkk098mHYTLzyY/ghcE0SXzq82SKtl3mLO+1sWeV6ghOCqqBBq472dW5sd51&#10;dMHzpDpthYB9lgtJNlCZGOp2xwLBhXSgmtxfFxOy2+V2yG2pymtIbegCYnp+2sLh58zYC6aBU9AI&#10;oBP2KQy1UHCIGmaUrJT+4qF99Ic6gZWSDXC0oObzNdMVJeJDCRWch0mCpHaLZDqLYKFvW5a3LXLd&#10;HSuQAWgYuJ2bor8V47TWqvsM5OQITwUTkxzOLqgdp8fWKwfIEa+OjpwT0Lhn9lxe9hxDe9CO1lbV&#10;rUMaYfLYDOhBF3pGud782zkN+nuH09ncd90fMxpTGZj8IA33nZgh8EhirIBrox2B59Ec8AZTlCTu&#10;ZJbfoe+9J3c9/O+wF9g2gPX9i5tvfn7z648wvn7+C4k8aI7Cx3LQwJEJo+Ls4JrHc5BSSDoO0yHp&#10;PVizcFA8B9Uu4bdIK1qJCsPyP0VawpEmtWDQtLzrS6CMbKB/RQOvZ261i2iUaEukPIY3ulkeC02u&#10;GHAjC/DvnMS6+0iVfnsawM9XFrZRm533bhuyGMI4GboTH4XmhJmVf0Q0OPehutbCu1+0HZ47nvCw&#10;0HgGoXINQu4F9R9Q9Bm0tu+JvaI/VtAfIMO+L+IZ9AySKE3di+H3O+N/OUfV+C/J+V6tXIe6rzXH&#10;hOHLEj8Hb6+d1/77d/E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wLiopNwAAAANAQAADwAAAAAA&#10;AAABACAAAAAiAAAAZHJzL2Rvd25yZXYueG1sUEsBAhQAFAAAAAgAh07iQHMkKQzXAwAARwsAAA4A&#10;AAAAAAAAAQAgAAAAKwEAAGRycy9lMm9Eb2MueG1sUEsFBgAAAAAGAAYAWQEAAHQHAAAAAA==&#10;">
                <o:lock v:ext="edit" aspectratio="f"/>
                <v:shape id="文本框 84" o:spid="_x0000_s1026" o:spt="202" type="#_x0000_t202" style="position:absolute;left:12429;top:31147;height:945;width:10544;" filled="f" stroked="f" coordsize="21600,21600" o:gfxdata="UEsDBAoAAAAAAIdO4kAAAAAAAAAAAAAAAAAEAAAAZHJzL1BLAwQUAAAACACHTuJASZINCb8AAADd&#10;AAAADwAAAGRycy9kb3ducmV2LnhtbEVPTWvCQBC9F/wPyxR6azZKqyG6igSkpdSDmou3MTsmodnZ&#10;NLs1aX+9WxC8zeN9zmI1mEZcqHO1ZQXjKAZBXFhdc6kgP2yeExDOI2tsLJOCX3KwWo4eFphq2/OO&#10;LntfihDCLkUFlfdtKqUrKjLoItsSB+5sO4M+wK6UusM+hJtGTuJ4Kg3WHBoqbCmrqPja/xgFH9lm&#10;i7vTxCR/Tfb2eV633/nxVamnx3E8B+Fp8Hfxzf2uw/yX6Qz+vwkn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SDQm/&#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380" w:lineRule="exact"/>
                          <w:jc w:val="left"/>
                          <w:textAlignment w:val="auto"/>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本人做事认真负责，对工作有热情，热爱旅游行业，日常个人也喜欢旅游；具备较强的统筹执行能力，</w:t>
                        </w:r>
                        <w:r>
                          <w:rPr>
                            <w:rFonts w:hint="default"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熟练操作办公office软件</w:t>
                        </w:r>
                        <w:r>
                          <w:rPr>
                            <w:rFonts w:hint="eastAsia" w:ascii="微软雅黑" w:hAnsi="微软雅黑" w:eastAsia="微软雅黑" w:cs="微软雅黑"/>
                            <w:b w:val="0"/>
                            <w:bCs w:val="0"/>
                            <w:color w:val="595959" w:themeColor="text1" w:themeTint="A6"/>
                            <w:sz w:val="21"/>
                            <w:szCs w:val="21"/>
                            <w:lang w:val="en-US" w:eastAsia="zh-CN"/>
                            <w14:textFill>
                              <w14:solidFill>
                                <w14:schemeClr w14:val="tx1">
                                  <w14:lumMod w14:val="65000"/>
                                  <w14:lumOff w14:val="35000"/>
                                </w14:schemeClr>
                              </w14:solidFill>
                            </w14:textFill>
                          </w:rPr>
                          <w:t>，具有3年旅游项目推广经验。</w:t>
                        </w:r>
                      </w:p>
                    </w:txbxContent>
                  </v:textbox>
                </v:shape>
                <v:group id="组合 89" o:spid="_x0000_s1026" o:spt="203" style="position:absolute;left:12132;top:30256;height:720;width:10820;" coordorigin="9291,2449" coordsize="10820,720" o:gfxdata="UEsDBAoAAAAAAIdO4kAAAAAAAAAAAAAAAAAEAAAAZHJzL1BLAwQUAAAACACHTuJAjNymrsEAAADd&#10;AAAADwAAAGRycy9kb3ducmV2LnhtbEWPT2vCQBDF70K/wzKF3nST1kpJs0qRKh6koBZKb0N28gez&#10;syG7JvrtnUOhtxnem/d+k6+urlUD9aHxbCCdJaCIC28brgx8nzbTN1AhIltsPZOBGwVYLR8mOWbW&#10;j3yg4RgrJSEcMjRQx9hlWoeiJodh5jti0UrfO4yy9pW2PY4S7lr9nCQL7bBhaaixo3VNxfl4cQa2&#10;I44fL+nnsD+X69vv6fXrZ5+SMU+PafIOKtI1/pv/rndW8OcLwZVvZAS9vA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zcpq7BAAAA3QAAAA8AAAAAAAAAAQAgAAAAIgAAAGRycy9kb3ducmV2&#10;LnhtbFBLAQIUABQAAAAIAIdO4kAzLwWeOwAAADkAAAAVAAAAAAAAAAEAIAAAABABAABkcnMvZ3Jv&#10;dXBzaGFwZXhtbC54bWxQSwUGAAAAAAYABgBgAQAAzQMAAAAA&#10;">
                  <o:lock v:ext="edit" aspectratio="f"/>
                  <v:line id="直接连接符 2" o:spid="_x0000_s1026" o:spt="20" style="position:absolute;left:9396;top:3169;height:0;width:10715;" filled="f" stroked="t" coordsize="21600,21600" o:gfxdata="UEsDBAoAAAAAAIdO4kAAAAAAAAAAAAAAAAAEAAAAZHJzL1BLAwQUAAAACACHTuJA1agbxbsAAADd&#10;AAAADwAAAGRycy9kb3ducmV2LnhtbEVP24rCMBB9F/Yfwgj7Ipp4wUvXKIuwoG9a+wFDM9sWm0lt&#10;onb/fiMIvs3hXGe97Wwt7tT6yrGG8UiBIM6dqbjQkJ1/hksQPiAbrB2Thj/ysN189NaYGPfgE93T&#10;UIgYwj5BDWUITSKlz0uy6EeuIY7cr2sthgjbQpoWHzHc1nKi1FxarDg2lNjQrqT8kt6shu54Sv1t&#10;cJ1mJqSHxfU7U7ZSWn/2x+oLRKAuvMUv997E+bP5Cp7fxBP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gbxbsAAADd&#10;AAAADwAAAAAAAAABACAAAAAiAAAAZHJzL2Rvd25yZXYueG1sUEsBAhQAFAAAAAgAh07iQDMvBZ47&#10;AAAAOQAAABAAAAAAAAAAAQAgAAAACgEAAGRycy9zaGFwZXhtbC54bWxQSwUGAAAAAAYABgBbAQAA&#10;tAMAAAAA&#10;">
                    <v:fill on="f" focussize="0,0"/>
                    <v:stroke weight="0.5pt" color="#808080 [1629]" miterlimit="8" joinstyle="miter" dashstyle="longDash"/>
                    <v:imagedata o:title=""/>
                    <o:lock v:ext="edit" aspectratio="f"/>
                  </v:line>
                  <v:shape id="文本框 4" o:spid="_x0000_s1026" o:spt="202" type="#_x0000_t202" style="position:absolute;left:9291;top:2449;height:661;width:10376;" filled="f" stroked="f" coordsize="21600,21600" o:gfxdata="UEsDBAoAAAAAAIdO4kAAAAAAAAAAAAAAAAAEAAAAZHJzL1BLAwQUAAAACACHTuJAQ6IDoMIAAADd&#10;AAAADwAAAGRycy9kb3ducmV2LnhtbEWPS2/CQAyE75X6H1au1FvZgFpAIQtCkVCrqhx4XHpzs85D&#10;ZL0huwXaX48PSNxszXjmc7a4uFadqA+NZwPDQQKKuPC24crAfrd6mYIKEdli65kM/FGAxfzxIcPU&#10;+jNv6LSNlZIQDikaqGPsUq1DUZPDMPAdsWil7x1GWftK2x7PEu5aPUqSsXbYsDTU2FFeU3HY/joD&#10;n/lqjZufkZv+t/n7V7nsjvvvN2Oen4bJDFSkS7ybb9cfVvBfJ8Iv38gIen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Oi&#10;A6DCAAAA3QAAAA8AAAAAAAAAAQAgAAAAIgAAAGRycy9kb3ducmV2LnhtbFBLAQIUABQAAAAIAIdO&#10;4kAzLwWeOwAAADkAAAAQAAAAAAAAAAEAIAAAABEBAABkcnMvc2hhcGV4bWwueG1sUEsFBgAAAAAG&#10;AAYAWwEAALs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8"/>
                              <w:szCs w:val="36"/>
                              <w:lang w:val="en-US" w:eastAsia="zh-CN"/>
                              <w14:textFill>
                                <w14:solidFill>
                                  <w14:schemeClr w14:val="tx1">
                                    <w14:lumMod w14:val="75000"/>
                                    <w14:lumOff w14:val="25000"/>
                                  </w14:schemeClr>
                                </w14:solidFill>
                              </w14:textFill>
                            </w:rPr>
                            <w:t>自我评价</w:t>
                          </w:r>
                        </w:p>
                      </w:txbxContent>
                    </v:textbox>
                  </v:shape>
                </v:group>
              </v:group>
            </w:pict>
          </mc:Fallback>
        </mc:AlternateContent>
      </w:r>
      <w:r>
        <w:rPr>
          <w:sz w:val="21"/>
        </w:rPr>
        <mc:AlternateContent>
          <mc:Choice Requires="wps">
            <w:drawing>
              <wp:anchor distT="0" distB="0" distL="114300" distR="114300" simplePos="0" relativeHeight="2582317056" behindDoc="0" locked="0" layoutInCell="1" allowOverlap="1">
                <wp:simplePos x="0" y="0"/>
                <wp:positionH relativeFrom="column">
                  <wp:posOffset>113030</wp:posOffset>
                </wp:positionH>
                <wp:positionV relativeFrom="paragraph">
                  <wp:posOffset>107315</wp:posOffset>
                </wp:positionV>
                <wp:extent cx="7334250" cy="10477500"/>
                <wp:effectExtent l="6350" t="6350" r="12700" b="12700"/>
                <wp:wrapNone/>
                <wp:docPr id="1396" name="图文框 1396"/>
                <wp:cNvGraphicFramePr/>
                <a:graphic xmlns:a="http://schemas.openxmlformats.org/drawingml/2006/main">
                  <a:graphicData uri="http://schemas.microsoft.com/office/word/2010/wordprocessingShape">
                    <wps:wsp>
                      <wps:cNvSpPr/>
                      <wps:spPr>
                        <a:xfrm>
                          <a:off x="0" y="0"/>
                          <a:ext cx="7334250" cy="10477500"/>
                        </a:xfrm>
                        <a:prstGeom prst="frame">
                          <a:avLst>
                            <a:gd name="adj1" fmla="val 1030"/>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8.9pt;margin-top:8.45pt;height:825pt;width:577.5pt;z-index:-1712650240;v-text-anchor:middle;mso-width-relative:page;mso-height-relative:page;" filled="f" stroked="t" coordsize="7334250,10477500" o:gfxdata="UEsDBAoAAAAAAIdO4kAAAAAAAAAAAAAAAAAEAAAAZHJzL1BLAwQUAAAACACHTuJAOtT7GtgAAAAL&#10;AQAADwAAAGRycy9kb3ducmV2LnhtbE2PQU/DMAyF70j8h8hI3FjSITpWmu4AQggEhw0kxC1rTVvR&#10;OFXjboVfj3uCk/Xes54/55vJd+qAQ2wDWUgWBhRSGaqWagtvr/cX16AiO6pcFwgtfGOETXF6krus&#10;Ckfa4mHHtZISipmz0DD3mdaxbNC7uAg9kmSfYfCORQ61rgZ3lHLf6aUxqfauJbnQuB5vGyy/dqO3&#10;MPrp4+n5/e7x4dK0V7w1vP7BF2vPzxJzA4px4r9lmPEFHQph2oeRqqg60SshZ5npGtScJ6ulOPvZ&#10;ScXTRa7//1D8AlBLAwQUAAAACACHTuJAUoE2HH8CAADXBAAADgAAAGRycy9lMm9Eb2MueG1srVTb&#10;bhMxEH1H4h8sv9PdXJq0UTZV1KoIqdBKBfHseO1kkW/YzqV8AP0DXnjiR/gb+h0cezdpuTwhFMmZ&#10;8YzPzJyZ2enZTiuyET401lS0d1RSIgy3dWOWFX339vLFCSUhMlMzZY2o6J0I9Gz2/Nl06yaib1dW&#10;1cITgJgw2bqKrmJ0k6IIfCU0C0fWCQOjtF6zCNUvi9qzLdC1KvplOSq21tfOWy5CwO1Fa6SzjC+l&#10;4PFayiAiURVFbjGfPp+LdBazKZssPXOrhndpsH/IQrPGIOgB6oJFRta++QNKN9zbYGU84lYXVsqG&#10;i1wDqumVv1Vzu2JO5FpATnAHmsL/g+VvNjeeNDV6NzgdUWKYRpd+fP3+8OX+4dtnkm9B0taFCXxv&#10;3Y3vtAAxVbyTXqd/1EJ2mdi7A7FiFwnH5XgwGPaPwT+HrVcOx+PjMnNfPL53PsSXwmqShIpKj0wy&#10;pWxzFWLmtu7SY/WHHiVSK7RqwxTplYM9WucM3D1eemnsZaNU7rUyZIsc+mMkQDjDyEnFIkTtQEIw&#10;S0qYWmKWefQ5fLCqqdPzBBT8cnGuPEHUis5H6Zed1Fq/tnV7PUJt+3Q6/9kUCf0ClLK7YGHVPsmm&#10;dhZ1E7EQqtEVPQHOAUkZgKQutLwnaWHrOzTP23aqg+OXDWCvWIg3zIMbVIjVjNc4pLIo23YSJSvr&#10;P/3tPvljumClZIu1ACUf18wLStQrg7k77Q2HaY+yMjwe96H4p5bFU4tZ63MLptAtZJfF5B/VXpTe&#10;6vfY4HmKChMzHLFb8jvlPLbrim8AF/N5dsPuOBavzK3jCbxt8XwdrWwiupx5atnpFGxP7kG36Wk9&#10;n+rZ6/F7NPs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OtT7GtgAAAALAQAADwAAAAAAAAABACAA&#10;AAAiAAAAZHJzL2Rvd25yZXYueG1sUEsBAhQAFAAAAAgAh07iQFKBNhx/AgAA1wQAAA4AAAAAAAAA&#10;AQAgAAAAJwEAAGRycy9lMm9Eb2MueG1sUEsFBgAAAAAGAAYAWQEAABgGAAAAAA==&#10;" path="m0,0l7334250,0,7334250,10477500,0,10477500xm75542,75542l75542,10401957,7258707,10401957,7258707,75542xe">
                <v:path o:connectlocs="3667125,0;0,5238750;3667125,10477500;7334250,5238750" o:connectangles="247,164,82,0"/>
                <v:fill on="f" focussize="0,0"/>
                <v:stroke weight="1pt" color="#A6A6A6 [2092]" miterlimit="8" joinstyle="miter"/>
                <v:imagedata o:title=""/>
                <o:lock v:ext="edit" aspectratio="f"/>
              </v:shape>
            </w:pict>
          </mc:Fallback>
        </mc:AlternateContent>
      </w:r>
    </w:p>
    <w:p>
      <w:pPr>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mc:AlternateContent>
          <mc:Choice Requires="wps">
            <w:drawing>
              <wp:anchor distT="0" distB="0" distL="114300" distR="114300" simplePos="0" relativeHeight="2164775936" behindDoc="0" locked="0" layoutInCell="1" allowOverlap="1">
                <wp:simplePos x="0" y="0"/>
                <wp:positionH relativeFrom="column">
                  <wp:posOffset>560070</wp:posOffset>
                </wp:positionH>
                <wp:positionV relativeFrom="paragraph">
                  <wp:posOffset>1249045</wp:posOffset>
                </wp:positionV>
                <wp:extent cx="6490335" cy="7470775"/>
                <wp:effectExtent l="0" t="0" r="0" b="0"/>
                <wp:wrapNone/>
                <wp:docPr id="1472" name="文本框 4"/>
                <wp:cNvGraphicFramePr/>
                <a:graphic xmlns:a="http://schemas.openxmlformats.org/drawingml/2006/main">
                  <a:graphicData uri="http://schemas.microsoft.com/office/word/2010/wordprocessingShape">
                    <wps:wsp>
                      <wps:cNvSpPr txBox="1"/>
                      <wps:spPr>
                        <a:xfrm>
                          <a:off x="0" y="0"/>
                          <a:ext cx="6490335" cy="7470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尊敬的领导：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您好!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首先感谢您能抽出宝贵的时间来看我的求职自荐书。下面就开始进入正题啦~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自我介绍：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我叫***，女，于201*年毕业于**大学**学院服装与服饰设计专业。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成长经历：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出生在一个书香家庭，爸爸是国画家，妈妈是人民教师。从小爸爸就经常带我去看美术展，很注重对我文化方面的教育。受到爸爸的影响，我也从小就学习美术并热爱艺术，擅长发现美的事物，并一直向往着能生活和工作在充满创造性及艺术氛围的环境里。由于专业原因，毕业后我一直从事服装行业，但经过将近一年的思考和沉淀，我意识到自己最喜欢的还是艺术类相关的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出于对艺术、对新鲜事物的热情和渴求，我每到一个城市必须要做的第一件事，不是先找当地的美食美景，而是先看看这个城市有什么比较出名或有意思的展览，然后开始着手规划接下来的看展行程。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“每个人的心里都有一团火，路过的人只看到烟。 但是总有一个人，总有那么一个人能看到这团火，然后走过来，陪我一起。”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我的习惯：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观展时，我会在每个作品面前都停留很长时间，当中有体会，也有思考。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因为一个艺术品不只是艺术品本身。我相信每一个艺术品的背后，都有一个等待被发现的故事，若当观者遇见这个作品时，能真正用心的去聆听和感受它，那作品的故事情感在那一刻才算得以传达和延续......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我对当代艺术的看法：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当代艺术即今天的艺术，也是反映当代社会人文状态的艺术。当代艺术的作品往往包含了很多的艺术家思想，这些思想反映了社会，是艺术家的责任感，其主要形式是实物装置、行为、概念 、影像等等......目前世界当代艺术主流的其中一个趋势是追求精神的刺痛和肉体的无伤，另一个趋势是用技术歌颂人的思想力量的伟大。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firstLine="42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此致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敬礼！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720" w:leftChars="0" w:right="0" w:rightChars="0" w:firstLine="420" w:firstLine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自荐人：小狮子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720" w:leftChars="0" w:right="0" w:rightChars="0" w:firstLine="420" w:firstLineChars="0"/>
                              <w:jc w:val="left"/>
                              <w:textAlignment w:val="auto"/>
                              <w:outlineLvl w:val="9"/>
                              <w:rPr>
                                <w:rFonts w:hint="default"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日  期：20XX-05-04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 o:spid="_x0000_s1026" o:spt="202" type="#_x0000_t202" style="position:absolute;left:0pt;margin-left:44.1pt;margin-top:98.35pt;height:588.25pt;width:511.05pt;z-index:-2130191360;mso-width-relative:page;mso-height-relative:page;" filled="f" stroked="f" coordsize="21600,21600" o:gfxdata="UEsDBAoAAAAAAIdO4kAAAAAAAAAAAAAAAAAEAAAAZHJzL1BLAwQUAAAACACHTuJAZ9Ie4NwAAAAM&#10;AQAADwAAAGRycy9kb3ducmV2LnhtbE2Py07DMBBF90j8gzVI7KidRLRpGqdCkSokBIuWbtg5sZtE&#10;2OMQuw/4eqYr2M3j6M6Zcn1xlp3MFAaPEpKZAGaw9XrATsL+ffOQAwtRoVbWo5HwbQKsq9ubUhXa&#10;n3FrTrvYMQrBUCgJfYxjwXloe+NUmPnRIO0OfnIqUjt1XE/qTOHO8lSIOXdqQLrQq9HUvWk/d0cn&#10;4aXevKltk7r8x9bPr4en8Wv/8Sjl/V0iVsCiucQ/GK76pA4VOTX+iDowKyHPUyJpvpwvgF2BJBEZ&#10;sIaqbJGlwKuS/3+i+gVQSwMEFAAAAAgAh07iQGkjhMciAgAAHAQAAA4AAABkcnMvZTJvRG9jLnht&#10;bK1TwY7TMBC9I/EPlu80aZtu2KrpquyqCGnFrlQQZ9dxmki2x9huk/IB8Ad74sKd7+p3MHbabgWc&#10;EBdnPDOZ8XvzZnbTKUl2wroGdEGHg5QSoTmUjd4U9OOH5avXlDjPdMkkaFHQvXD0Zv7yxaw1UzGC&#10;GmQpLMEi2k1bU9DaezNNEsdroZgbgBEagxVYxTxe7SYpLWuxupLJKE2vkhZsaSxw4Rx67/ogncf6&#10;VSW4f6gqJzyRBcW3+XjaeK7DmcxnbLqxzNQNPz6D/cMrFGs0Nj2XumOeka1t/iilGm7BQeUHHFQC&#10;VdVwETEgmmH6G5pVzYyIWJAcZ840uf9Xlr/fPVrSlDi7LB9RopnCKR2evh2+/zz8+EqywFBr3BQT&#10;VwZTffcGOsw++R06A/Cusip8ERLBOHK9P/MrOk84Oq+y63Q8nlDCMZZneZrnk1Anef7dWOffClAk&#10;GAW1OMDIK9vdO9+nnlJCNw3LRso4RKlJiy3GkzT+cI5gcamxRwDRPzZYvlt3R2RrKPcIzEIvDmf4&#10;ssHm98z5R2ZRDYgFFe4f8KgkYBM4WpTUYL/8zR/ycUgYpaRFdRXUfd4yKyiR7zSO73qYZUGO8ZJN&#10;8hFe7GVkfRnRW3ULKOAh7pLh0Qz5Xp7MyoL6hIuwCF0xxDTH3gX1J/PW95rHReJisYhJKEDD/L1e&#10;GR5K93Quth6qJjIdaOq5ObKHEoyzOq5L0PjlPWY9L/X8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fSHuDcAAAADAEAAA8AAAAAAAAAAQAgAAAAIgAAAGRycy9kb3ducmV2LnhtbFBLAQIUABQAAAAI&#10;AIdO4kBpI4THIgIAABwEAAAOAAAAAAAAAAEAIAAAACsBAABkcnMvZTJvRG9jLnhtbFBLBQYAAAAA&#10;BgAGAFkBAAC/BQ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尊敬的领导：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您好!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首先感谢您能抽出宝贵的时间来看我的求职自荐书。下面就开始进入正题啦~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自我介绍：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我叫***，女，于201*年毕业于**大学**学院服装与服饰设计专业。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成长经历：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出生在一个书香家庭，爸爸是国画家，妈妈是人民教师。从小爸爸就经常带我去看美术展，很注重对我文化方面的教育。受到爸爸的影响，我也从小就学习美术并热爱艺术，擅长发现美的事物，并一直向往着能生活和工作在充满创造性及艺术氛围的环境里。由于专业原因，毕业后我一直从事服装行业，但经过将近一年的思考和沉淀，我意识到自己最喜欢的还是艺术类相关的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出于对艺术、对新鲜事物的热情和渴求，我每到一个城市必须要做的第一件事，不是先找当地的美食美景，而是先看看这个城市有什么比较出名或有意思的展览，然后开始着手规划接下来的看展行程。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“每个人的心里都有一团火，路过的人只看到烟。 但是总有一个人，总有那么一个人能看到这团火，然后走过来，陪我一起。”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我的习惯：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观展时，我会在每个作品面前都停留很长时间，当中有体会，也有思考。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因为一个艺术品不只是艺术品本身。我相信每一个艺术品的背后，都有一个等待被发现的故事，若当观者遇见这个作品时，能真正用心的去聆听和感受它，那作品的故事情感在那一刻才算得以传达和延续......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我对当代艺术的看法：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　　当代艺术即今天的艺术，也是反映当代社会人文状态的艺术。当代艺术的作品往往包含了很多的艺术家思想，这些思想反映了社会，是艺术家的责任感，其主要形式是实物装置、行为、概念 、影像等等......目前世界当代艺术主流的其中一个趋势是追求精神的刺痛和肉体的无伤，另一个趋势是用技术歌颂人的思想力量的伟大。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firstLine="42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此致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敬礼！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right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720" w:leftChars="0" w:right="0" w:rightChars="0" w:firstLine="420" w:firstLineChars="0"/>
                        <w:jc w:val="left"/>
                        <w:textAlignment w:val="auto"/>
                        <w:outlineLvl w:val="9"/>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自荐人：小狮子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6720" w:leftChars="0" w:right="0" w:rightChars="0" w:firstLine="420" w:firstLineChars="0"/>
                        <w:jc w:val="left"/>
                        <w:textAlignment w:val="auto"/>
                        <w:outlineLvl w:val="9"/>
                        <w:rPr>
                          <w:rFonts w:hint="default"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2"/>
                          <w:szCs w:val="22"/>
                          <w:lang w:val="en-US" w:eastAsia="zh-CN"/>
                          <w14:textFill>
                            <w14:solidFill>
                              <w14:schemeClr w14:val="tx1">
                                <w14:lumMod w14:val="50000"/>
                                <w14:lumOff w14:val="50000"/>
                              </w14:schemeClr>
                            </w14:solidFill>
                          </w14:textFill>
                        </w:rPr>
                        <w:t>日  期：20XX-05-04</w:t>
                      </w:r>
                    </w:p>
                  </w:txbxContent>
                </v:textbox>
              </v:shape>
            </w:pict>
          </mc:Fallback>
        </mc:AlternateContent>
      </w:r>
      <w:r>
        <w:rPr>
          <w:sz w:val="21"/>
        </w:rPr>
        <mc:AlternateContent>
          <mc:Choice Requires="wpg">
            <w:drawing>
              <wp:anchor distT="0" distB="0" distL="114300" distR="114300" simplePos="0" relativeHeight="200470528" behindDoc="0" locked="0" layoutInCell="1" allowOverlap="1">
                <wp:simplePos x="0" y="0"/>
                <wp:positionH relativeFrom="column">
                  <wp:posOffset>-5715</wp:posOffset>
                </wp:positionH>
                <wp:positionV relativeFrom="paragraph">
                  <wp:posOffset>414020</wp:posOffset>
                </wp:positionV>
                <wp:extent cx="2419350" cy="409575"/>
                <wp:effectExtent l="0" t="0" r="0" b="9525"/>
                <wp:wrapNone/>
                <wp:docPr id="1473" name="组合 1473"/>
                <wp:cNvGraphicFramePr/>
                <a:graphic xmlns:a="http://schemas.openxmlformats.org/drawingml/2006/main">
                  <a:graphicData uri="http://schemas.microsoft.com/office/word/2010/wordprocessingGroup">
                    <wpg:wgp>
                      <wpg:cNvGrpSpPr/>
                      <wpg:grpSpPr>
                        <a:xfrm>
                          <a:off x="0" y="0"/>
                          <a:ext cx="2419350" cy="409575"/>
                          <a:chOff x="3990" y="17876"/>
                          <a:chExt cx="3810" cy="645"/>
                        </a:xfrm>
                      </wpg:grpSpPr>
                      <wps:wsp>
                        <wps:cNvPr id="1474" name="任意多边形 1406"/>
                        <wps:cNvSpPr/>
                        <wps:spPr>
                          <a:xfrm>
                            <a:off x="3990" y="17876"/>
                            <a:ext cx="3810" cy="645"/>
                          </a:xfrm>
                          <a:custGeom>
                            <a:avLst/>
                            <a:gdLst>
                              <a:gd name="connsiteX0" fmla="*/ 0 w 3810"/>
                              <a:gd name="connsiteY0" fmla="*/ 0 h 645"/>
                              <a:gd name="connsiteX1" fmla="*/ 3810 w 3810"/>
                              <a:gd name="connsiteY1" fmla="*/ 0 h 645"/>
                              <a:gd name="connsiteX2" fmla="*/ 3555 w 3810"/>
                              <a:gd name="connsiteY2" fmla="*/ 315 h 645"/>
                              <a:gd name="connsiteX3" fmla="*/ 3810 w 3810"/>
                              <a:gd name="connsiteY3" fmla="*/ 645 h 645"/>
                              <a:gd name="connsiteX4" fmla="*/ 0 w 3810"/>
                              <a:gd name="connsiteY4" fmla="*/ 645 h 645"/>
                              <a:gd name="connsiteX5" fmla="*/ 0 w 3810"/>
                              <a:gd name="connsiteY5" fmla="*/ 0 h 6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10" h="645">
                                <a:moveTo>
                                  <a:pt x="0" y="0"/>
                                </a:moveTo>
                                <a:lnTo>
                                  <a:pt x="3810" y="0"/>
                                </a:lnTo>
                                <a:lnTo>
                                  <a:pt x="3555" y="315"/>
                                </a:lnTo>
                                <a:lnTo>
                                  <a:pt x="3810" y="645"/>
                                </a:lnTo>
                                <a:lnTo>
                                  <a:pt x="0" y="645"/>
                                </a:lnTo>
                                <a:lnTo>
                                  <a:pt x="0" y="0"/>
                                </a:lnTo>
                                <a:close/>
                              </a:path>
                            </a:pathLst>
                          </a:cu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75" name="文本框 4"/>
                        <wps:cNvSpPr txBox="1"/>
                        <wps:spPr>
                          <a:xfrm>
                            <a:off x="4404" y="17883"/>
                            <a:ext cx="3175" cy="61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自荐信 | Cover Letter</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45pt;margin-top:32.6pt;height:32.25pt;width:190.5pt;z-index:200470528;mso-width-relative:page;mso-height-relative:page;" coordorigin="3990,17876" coordsize="3810,645" o:gfxdata="UEsDBAoAAAAAAIdO4kAAAAAAAAAAAAAAAAAEAAAAZHJzL1BLAwQUAAAACACHTuJAHGopjdkAAAAI&#10;AQAADwAAAGRycy9kb3ducmV2LnhtbE2PQWvCQBCF74X+h2UKveluIlpNs5EibU9SUAultzU7JsHs&#10;bMiuif77Tk/tcXgf732Tr6+uFQP2ofGkIZkqEEiltw1VGj4Pb5MliBANWdN6Qg03DLAu7u9yk1k/&#10;0g6HfawEl1DIjIY6xi6TMpQ1OhOmvkPi7OR7ZyKffSVtb0Yud61MlVpIZxrihdp0uKmxPO8vTsP7&#10;aMaXWfI6bM+nze37MP/42iao9eNDop5BRLzGPxh+9VkdCnY6+gvZIFoNkxWDGhbzFATHs6VKQByZ&#10;S1dPIItc/n+g+AFQSwMEFAAAAAgAh07iQE65Rj+QBAAAhA0AAA4AAABkcnMvZTJvRG9jLnhtbN1X&#10;zW4kNRC+I/EOVh+RyHTPTyYZZbIKCYmQAhspi4Cjx/0rue3G9mQme17B3pYTB8QFxJEXQBE8DQk8&#10;Bp/tdqeTDclmQRzQSN22q+pz+avqcs3Ok3XNyVmmdCXFPEo24ohkgsm0EsU8+vTZ4ftbEdGGipRy&#10;KbJ5dJ7p6Mnuu+/srJpZNpSl5GmmCECEnq2aeVQa08wGA83KrKZ6QzaZgDCXqqYGU1UMUkVXQK/5&#10;YBjHm4OVVGmjJMu0xuqBF0a7Dj/PM2ae5rnODOHzCL4Z91TuubDPwe4OnRWKNmXFWjfoW3hR00pg&#10;0w7qgBpKlqp6DaqumJJa5maDyXog87ximTsDTpPEt05zpOSycWcpZqui6WgCtbd4emtY9snZiSJV&#10;itiNp6OICFojSn9cvLj85iVxS2Bo1RQzKB6p5rQ5Ue1C4Wf20Otc1faN45C14/a84zZbG8KwOBwn&#10;26MJQsAgG8fbk+nEk89KRMiajba3IYY0mW5NN4Pww9Z+tJW0xptjZzkI+w6se503qwaJpK+50v+M&#10;q9OSNpkLgbYUXHM1Dlz9fnFx9eLV5U/f/fnbL5e//gjSYue8dQQWHWN6pkHeHXTdde7A2t+fms7Y&#10;UpujTDrm6dmxNj6XU4xcJqZtMJkUQlcm+xz85TVHer83IDFZEQfeGt3S/eKmbkla0pHgr8EmPVgL&#10;+QByXz0m9yIP+8iTyeQB5BvqyeR+bOR6R8YbeN1XBxf3YyM3OuyH6OjrPgg8eQTwTd2OZ3w2RUgR&#10;WoasYWvRpg1GhNriHbt61khtv81+DuELDVOkCfIHkLCyOfeAMULfN04eZYzo9o2HjzJG+PrGo0cZ&#10;I0R94/GjjBGGvnEoXY4wT1xLvMJdZW8p7m4pExHcUioiuKUWdkM6a6ix8QpDskLJdEWxnEf287SC&#10;Wp5lz6RTMbdKMTa7lnLR1/IwcDOEM4jDu3FgI3yC7jSjJBwjKIR3q+jcAl5bNbB1UAhvr+jr/Ztp&#10;3faNcakzn32WGZeGHUWW2V551JJX6WHFuWVGq2KxzxU5o2B7HNuf444v649l6penkzhumwMs2wvK&#10;aQ/DMvBbGLfvDXwubGiS4RQIhFE0NTmniCerG1yzWhQRobxAt8SMchsLaV3zMVbaHFBd+u0crA9+&#10;jQKuCK/qebQF17xzjlc4YK8af7nY0UKm57inlPTNjm7YYQXYY6rNCVUo/3ALHZt5ikfOJXxF0rhR&#10;REqpnt+1bvVxkUIakRW6JZzjyyVVWUT4RwJX7HYyBovEuMl4Mh1iovqSRV8ilvW+BPmoB/DODa2+&#10;4WGYK1l/hsZuz+4KERUMe3vG2sm+wRwitIYs29tzY7RUyIBjcdowC26DLeTe0si8spej48mz007Q&#10;KNju5r/pGPDt+O7q6tuvr77/+eqHr4grJb1GgZj1BxLl1lXG66iGTqfrsEC2L0polbZcMaOzrmVI&#10;0Fm5LmszmbalKjRoDfLAtgzEDlBeUHIcS6F9QEIFFU9el5g+qTdtB3dDcncKmvViDcL/59mIb9on&#10;5r+Xi66XRavvqkr7t8T+l+jPXe5e/3na/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CBwAAW0NvbnRlbnRfVHlwZXNdLnhtbFBLAQIUAAoAAAAA&#10;AIdO4kAAAAAAAAAAAAAAAAAGAAAAAAAAAAAAEAAAAOQFAABfcmVscy9QSwECFAAUAAAACACHTuJA&#10;ihRmPNEAAACUAQAACwAAAAAAAAABACAAAAAIBgAAX3JlbHMvLnJlbHNQSwECFAAKAAAAAACHTuJA&#10;AAAAAAAAAAAAAAAABAAAAAAAAAAAABAAAAAAAAAAZHJzL1BLAQIUABQAAAAIAIdO4kAcaimN2QAA&#10;AAgBAAAPAAAAAAAAAAEAIAAAACIAAABkcnMvZG93bnJldi54bWxQSwECFAAUAAAACACHTuJATrlG&#10;P5AEAACEDQAADgAAAAAAAAABACAAAAAoAQAAZHJzL2Uyb0RvYy54bWxQSwUGAAAAAAYABgBZAQAA&#10;KggAAAAA&#10;">
                <o:lock v:ext="edit" aspectratio="f"/>
                <v:shape id="任意多边形 1406" o:spid="_x0000_s1026" o:spt="100" style="position:absolute;left:3990;top:17876;height:645;width:3810;v-text-anchor:middle;" fillcolor="#404040 [2429]" filled="t" stroked="f" coordsize="3810,645" o:gfxdata="UEsDBAoAAAAAAIdO4kAAAAAAAAAAAAAAAAAEAAAAZHJzL1BLAwQUAAAACACHTuJALr4rIr4AAADd&#10;AAAADwAAAGRycy9kb3ducmV2LnhtbEVPTWvCQBC9C/0PyxR6MxslRIlZhYpFLy3UWoq3SXaaBLOz&#10;Mbsa+++7hYK3ebzPyVc304or9a6xrGASxSCIS6sbrhQcPl7GcxDOI2tsLZOCH3KwWj6Mcsy0Hfid&#10;rntfiRDCLkMFtfddJqUrazLoItsRB+7b9gZ9gH0ldY9DCDetnMZxKg02HBpq7GhdU3naX4yC8/Rt&#10;s0GfJti60+vz57Y4fm0LpZ4eJ/EChKebv4v/3Tsd5iezBP6+CSf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4rIr4A&#10;AADdAAAADwAAAAAAAAABACAAAAAiAAAAZHJzL2Rvd25yZXYueG1sUEsBAhQAFAAAAAgAh07iQDMv&#10;BZ47AAAAOQAAABAAAAAAAAAAAQAgAAAADQEAAGRycy9zaGFwZXhtbC54bWxQSwUGAAAAAAYABgBb&#10;AQAAtwMAAAAA&#10;" path="m0,0l3810,0,3555,315,3810,645,0,645,0,0xe">
                  <v:path o:connectlocs="0,0;3810,0;3555,315;3810,645;0,645;0,0" o:connectangles="0,0,0,0,0,0"/>
                  <v:fill on="t" focussize="0,0"/>
                  <v:stroke on="f" weight="1pt" miterlimit="8" joinstyle="miter"/>
                  <v:imagedata o:title=""/>
                  <o:lock v:ext="edit" aspectratio="f"/>
                </v:shape>
                <v:shape id="文本框 4" o:spid="_x0000_s1026" o:spt="202" type="#_x0000_t202" style="position:absolute;left:4404;top:17883;height:617;width:3175;" filled="f" stroked="f" coordsize="21600,21600" o:gfxdata="UEsDBAoAAAAAAIdO4kAAAAAAAAAAAAAAAAAEAAAAZHJzL1BLAwQUAAAACACHTuJAU9WgOL8AAADd&#10;AAAADwAAAGRycy9kb3ducmV2LnhtbEVPS2vCQBC+F/wPyxR6q7uGWkN0FQkES2kPPi7exuyYhGZn&#10;Y3artr++WxC8zcf3nNnialtxpt43jjWMhgoEcelMw5WG3bZ4TkH4gGywdUwafsjDYj54mGFm3IXX&#10;dN6ESsQQ9hlqqEPoMil9WZNFP3QdceSOrrcYIuwraXq8xHDbykSpV2mx4dhQY0d5TeXX5ttqeM+L&#10;T1wfEpv+tvnq47jsTrv9WOunx5Gaggh0DXfxzf1m4vyXyRj+v4kn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VoDi/&#10;AAAA3Q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00" w:lineRule="exact"/>
                          <w:jc w:val="distribute"/>
                          <w:textAlignment w:val="auto"/>
                          <w:rPr>
                            <w:rFonts w:hint="default" w:ascii="微软雅黑" w:hAnsi="微软雅黑" w:eastAsia="微软雅黑" w:cs="微软雅黑"/>
                            <w:b/>
                            <w:bCs/>
                            <w:color w:val="FFFFFF" w:themeColor="background1"/>
                            <w:sz w:val="28"/>
                            <w:szCs w:val="36"/>
                            <w:lang w:val="en-US" w:eastAsia="zh-CN"/>
                            <w14:textFill>
                              <w14:solidFill>
                                <w14:schemeClr w14:val="bg1"/>
                              </w14:solidFill>
                            </w14:textFill>
                          </w:rPr>
                        </w:pPr>
                        <w:r>
                          <w:rPr>
                            <w:rFonts w:hint="eastAsia" w:ascii="微软雅黑" w:hAnsi="微软雅黑" w:eastAsia="微软雅黑" w:cs="微软雅黑"/>
                            <w:b/>
                            <w:bCs/>
                            <w:color w:val="FFFFFF" w:themeColor="background1"/>
                            <w:sz w:val="28"/>
                            <w:szCs w:val="36"/>
                            <w:lang w:val="en-US" w:eastAsia="zh-CN"/>
                            <w14:textFill>
                              <w14:solidFill>
                                <w14:schemeClr w14:val="bg1"/>
                              </w14:solidFill>
                            </w14:textFill>
                          </w:rPr>
                          <w:t>自荐信 | Cover Letter</w:t>
                        </w:r>
                      </w:p>
                    </w:txbxContent>
                  </v:textbox>
                </v:shape>
              </v:group>
            </w:pict>
          </mc:Fallback>
        </mc:AlternateContent>
      </w:r>
      <w:r>
        <w:rPr>
          <w:sz w:val="21"/>
        </w:rPr>
        <mc:AlternateContent>
          <mc:Choice Requires="wps">
            <w:drawing>
              <wp:anchor distT="0" distB="0" distL="114300" distR="114300" simplePos="0" relativeHeight="2582318080" behindDoc="0" locked="0" layoutInCell="1" allowOverlap="1">
                <wp:simplePos x="0" y="0"/>
                <wp:positionH relativeFrom="column">
                  <wp:posOffset>113030</wp:posOffset>
                </wp:positionH>
                <wp:positionV relativeFrom="paragraph">
                  <wp:posOffset>107315</wp:posOffset>
                </wp:positionV>
                <wp:extent cx="7334250" cy="10477500"/>
                <wp:effectExtent l="6350" t="6350" r="12700" b="12700"/>
                <wp:wrapNone/>
                <wp:docPr id="1397" name="图文框 1397"/>
                <wp:cNvGraphicFramePr/>
                <a:graphic xmlns:a="http://schemas.openxmlformats.org/drawingml/2006/main">
                  <a:graphicData uri="http://schemas.microsoft.com/office/word/2010/wordprocessingShape">
                    <wps:wsp>
                      <wps:cNvSpPr/>
                      <wps:spPr>
                        <a:xfrm>
                          <a:off x="0" y="0"/>
                          <a:ext cx="7334250" cy="10477500"/>
                        </a:xfrm>
                        <a:prstGeom prst="frame">
                          <a:avLst>
                            <a:gd name="adj1" fmla="val 1030"/>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8.9pt;margin-top:8.45pt;height:825pt;width:577.5pt;z-index:-1712649216;v-text-anchor:middle;mso-width-relative:page;mso-height-relative:page;" filled="f" stroked="t" coordsize="7334250,10477500" o:gfxdata="UEsDBAoAAAAAAIdO4kAAAAAAAAAAAAAAAAAEAAAAZHJzL1BLAwQUAAAACACHTuJAOtT7GtgAAAAL&#10;AQAADwAAAGRycy9kb3ducmV2LnhtbE2PQU/DMAyF70j8h8hI3FjSITpWmu4AQggEhw0kxC1rTVvR&#10;OFXjboVfj3uCk/Xes54/55vJd+qAQ2wDWUgWBhRSGaqWagtvr/cX16AiO6pcFwgtfGOETXF6krus&#10;Ckfa4mHHtZISipmz0DD3mdaxbNC7uAg9kmSfYfCORQ61rgZ3lHLf6aUxqfauJbnQuB5vGyy/dqO3&#10;MPrp4+n5/e7x4dK0V7w1vP7BF2vPzxJzA4px4r9lmPEFHQph2oeRqqg60SshZ5npGtScJ6ulOPvZ&#10;ScXTRa7//1D8AlBLAwQUAAAACACHTuJAI5dS8X8CAADXBAAADgAAAGRycy9lMm9Eb2MueG1srVTb&#10;bhMxEH1H4h8sv9PdXNq0UTYoalWEVGilgnh2vHayyDdsJ5vyAfAHvPDEj/A39Ds49m7ScnlCKJIz&#10;4xmfmTkzs7PnO63IVvjQWFPRwVFJiTDc1o1ZVfTtm8tnp5SEyEzNlDWionci0Ofzp09mrZuKoV1b&#10;VQtPAGLCtHUVXcfopkUR+FpoFo6sEwZGab1mEapfFbVnLdC1KoZleVK01tfOWy5CwO1FZ6TzjC+l&#10;4PFayiAiURVFbjGfPp/LdBbzGZuuPHPrhvdpsH/IQrPGIOgB6oJFRja++QNKN9zbYGU84lYXVsqG&#10;i1wDqhmUv1Vzu2ZO5FpATnAHmsL/g+WvtzeeNDV6NzqbUGKYRpd+fP1+/+Xz/bdPJN+CpNaFKXxv&#10;3Y3vtQAxVbyTXqd/1EJ2mdi7A7FiFwnH5WQ0Gg+PwT+HbVCOJ5PjMnNfPLx3PsQXwmqShIpKj0wy&#10;pWx7FWLmtu7TY/X7ASVSK7RqyxQZlKM9Wu8M3D1eemnsZaNU7rUypEUOwwkSIJxh5KRiEaJ2ICGY&#10;FSVMrTDLPPocPljV1Ol5Agp+tTxXniBqRRcn6Zed1Ea/snV3fYLa9un0/vMZEvoFKGV3wcK6e5JN&#10;3SzqJmIhVKMregqcA5IyAEld6HhP0tLWd2iet91UB8cvG8BesRBvmAc3qBCrGa9xSGVRtu0lStbW&#10;f/zbffLHdMFKSYu1ACUfNswLStRLg7k7G4zHaY+yMj6eDKH4x5blY4vZ6HMLptAtZJfF5B/VXpTe&#10;6nfY4EWKChMzHLE78nvlPHbrim8AF4tFdsPuOBavzK3jCbxr8WITrWwiupx56tjpFWxP7kG/6Wk9&#10;H+vZ6+F7NP8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OtT7GtgAAAALAQAADwAAAAAAAAABACAA&#10;AAAiAAAAZHJzL2Rvd25yZXYueG1sUEsBAhQAFAAAAAgAh07iQCOXUvF/AgAA1wQAAA4AAAAAAAAA&#10;AQAgAAAAJwEAAGRycy9lMm9Eb2MueG1sUEsFBgAAAAAGAAYAWQEAABgGAAAAAA==&#10;" path="m0,0l7334250,0,7334250,10477500,0,10477500xm75542,75542l75542,10401957,7258707,10401957,7258707,75542xe">
                <v:path o:connectlocs="3667125,0;0,5238750;3667125,10477500;7334250,5238750" o:connectangles="247,164,82,0"/>
                <v:fill on="f" focussize="0,0"/>
                <v:stroke weight="1pt" color="#A6A6A6 [2092]" miterlimit="8" joinstyle="miter"/>
                <v:imagedata o:title=""/>
                <o:lock v:ext="edit" aspectratio="f"/>
              </v:shape>
            </w:pict>
          </mc:Fallback>
        </mc:AlternateContent>
      </w:r>
    </w:p>
    <w:p>
      <w:pPr>
        <w:rPr>
          <w:rFonts w:hint="eastAsia" w:eastAsiaTheme="minorEastAsia"/>
          <w:lang w:eastAsia="zh-CN"/>
        </w:rPr>
      </w:pPr>
      <w:r>
        <w:rPr>
          <w:sz w:val="21"/>
        </w:rPr>
        <mc:AlternateContent>
          <mc:Choice Requires="wps">
            <w:drawing>
              <wp:anchor distT="0" distB="0" distL="114300" distR="114300" simplePos="0" relativeHeight="2164776960" behindDoc="0" locked="0" layoutInCell="1" allowOverlap="1">
                <wp:simplePos x="0" y="0"/>
                <wp:positionH relativeFrom="column">
                  <wp:posOffset>2263140</wp:posOffset>
                </wp:positionH>
                <wp:positionV relativeFrom="paragraph">
                  <wp:posOffset>4568190</wp:posOffset>
                </wp:positionV>
                <wp:extent cx="3391535" cy="962025"/>
                <wp:effectExtent l="4445" t="4445" r="13970" b="5080"/>
                <wp:wrapNone/>
                <wp:docPr id="41" name="文本框 41"/>
                <wp:cNvGraphicFramePr/>
                <a:graphic xmlns:a="http://schemas.openxmlformats.org/drawingml/2006/main">
                  <a:graphicData uri="http://schemas.microsoft.com/office/word/2010/wordprocessingShape">
                    <wps:wsp>
                      <wps:cNvSpPr txBox="1"/>
                      <wps:spPr>
                        <a:xfrm>
                          <a:off x="701040" y="3787140"/>
                          <a:ext cx="3391535" cy="962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sz w:val="84"/>
                                <w:szCs w:val="84"/>
                                <w:lang w:val="en-US" w:eastAsia="zh-CN"/>
                              </w:rPr>
                            </w:pPr>
                            <w:r>
                              <w:rPr>
                                <w:rFonts w:hint="eastAsia"/>
                                <w:sz w:val="84"/>
                                <w:szCs w:val="84"/>
                                <w:lang w:val="en-US" w:eastAsia="zh-CN"/>
                              </w:rPr>
                              <w:t>期待您的回复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2pt;margin-top:359.7pt;height:75.75pt;width:267.05pt;z-index:-2130190336;mso-width-relative:page;mso-height-relative:page;" fillcolor="#FFFFFF [3201]" filled="t" stroked="t" coordsize="21600,21600" o:gfxdata="UEsDBAoAAAAAAIdO4kAAAAAAAAAAAAAAAAAEAAAAZHJzL1BLAwQUAAAACACHTuJAYewF49gAAAAL&#10;AQAADwAAAGRycy9kb3ducmV2LnhtbE2Py07DMBBF90j8gzWV2FE7DU2bEKcSSEiIHW027Nx4mkT1&#10;I7Ldpvw9wwp2dzRHd87Uu5s17Iohjt5JyJYCGLrO69H1EtrD2+MWWEzKaWW8QwnfGGHX3N/VqtJ+&#10;dp943aeeUYmLlZIwpDRVnMduQKvi0k/oaHfywapEY+i5Dmqmcmv4SoiCWzU6ujCoCV8H7M77i5Xw&#10;XrykL2z1h85XuZ9b3oWTiVI+LDLxDCzhLf3B8KtP6tCQ09FfnI7MSMjXxROhEjZZSYGIbSnWwI4U&#10;NqIE3tT8/w/ND1BLAwQUAAAACACHTuJAfiLNxUcCAAB2BAAADgAAAGRycy9lMm9Eb2MueG1srVRL&#10;jhMxEN0jcQfLe9L5ZxKlMwoZBSFFzEgBsXa77XQLt8vYTrrDAeAGrNiw51w5B2XnMxmGFSILp8r1&#10;9Fz1qqqnt02lyE5YV4JOaafVpkRoDnmpNyn98H756oYS55nOmQItUroXjt7OXr6Y1mYiulCAyoUl&#10;SKLdpDYpLbw3kyRxvBAVcy0wQmNQgq2YR9duktyyGtkrlXTb7WFSg82NBS6cw9u7Y5DOIr+Ugvt7&#10;KZ3wRKUUc/PxtPHMwpnMpmyyscwUJT+lwf4hi4qVGh+9UN0xz8jWls+oqpJbcCB9i0OVgJQlF7EG&#10;rKbT/qOadcGMiLWgOM5cZHL/j5a/2z1YUuYp7Xco0azCHh2+fzv8+HX4+ZXgHQpUGzdB3Nog0jev&#10;ocFGn+8dXoa6G2mr8I8VEYyPsJg+6r1PaW90M+qgHZUWjScc473euDPoDSjhiBgPu+3uIACSRyJj&#10;nX8joCLBSKnFTkaB2W7l/BF6hoR3HagyX5ZKRcdusoWyZMew68v4O7E/gSlN6pQOe4N2ZH4SC9wX&#10;ikwx/uk5A2arNCYd9DnqECzfZM1JtAzyPWpm4Th2zvBlibwr5vwDszhnqBDujr/HQyrAZOBkUVKA&#10;/fK3+4DH9mOUkhrnNqXu85ZZQYl6q3Ewxp1+EN5Hpz8YddGx15HsOqK31QJQJOw9ZhfNgPfqbEoL&#10;1UdcsXl4FUNMc3w7pf5sLvxxm3BFuZjPIwhH2zC/0mvDA3VoiYb51oMsY+uCTEdtTurhcMfmnxYx&#10;bM+1H1GPn4v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HsBePYAAAACwEAAA8AAAAAAAAAAQAg&#10;AAAAIgAAAGRycy9kb3ducmV2LnhtbFBLAQIUABQAAAAIAIdO4kB+Is3FRwIAAHYEAAAOAAAAAAAA&#10;AAEAIAAAACcBAABkcnMvZTJvRG9jLnhtbFBLBQYAAAAABgAGAFkBAADgBQAAAAA=&#10;">
                <v:fill on="t" focussize="0,0"/>
                <v:stroke weight="0.5pt" color="#000000 [3204]" joinstyle="round"/>
                <v:imagedata o:title=""/>
                <o:lock v:ext="edit" aspectratio="f"/>
                <v:textbox>
                  <w:txbxContent>
                    <w:p>
                      <w:pPr>
                        <w:rPr>
                          <w:rFonts w:hint="eastAsia" w:eastAsiaTheme="minorEastAsia"/>
                          <w:sz w:val="84"/>
                          <w:szCs w:val="84"/>
                          <w:lang w:val="en-US" w:eastAsia="zh-CN"/>
                        </w:rPr>
                      </w:pPr>
                      <w:r>
                        <w:rPr>
                          <w:rFonts w:hint="eastAsia"/>
                          <w:sz w:val="84"/>
                          <w:szCs w:val="84"/>
                          <w:lang w:val="en-US" w:eastAsia="zh-CN"/>
                        </w:rPr>
                        <w:t>期待您的回复</w:t>
                      </w:r>
                    </w:p>
                  </w:txbxContent>
                </v:textbox>
              </v:shape>
            </w:pict>
          </mc:Fallback>
        </mc:AlternateContent>
      </w:r>
    </w:p>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D72A82"/>
    <w:multiLevelType w:val="singleLevel"/>
    <w:tmpl w:val="84D72A82"/>
    <w:lvl w:ilvl="0" w:tentative="0">
      <w:start w:val="1"/>
      <w:numFmt w:val="chineseCounting"/>
      <w:suff w:val="nothing"/>
      <w:lvlText w:val="%1、"/>
      <w:lvlJc w:val="left"/>
      <w:rPr>
        <w:rFonts w:hint="eastAsia"/>
      </w:rPr>
    </w:lvl>
  </w:abstractNum>
  <w:abstractNum w:abstractNumId="1">
    <w:nsid w:val="C56855E7"/>
    <w:multiLevelType w:val="singleLevel"/>
    <w:tmpl w:val="C56855E7"/>
    <w:lvl w:ilvl="0" w:tentative="0">
      <w:start w:val="1"/>
      <w:numFmt w:val="bullet"/>
      <w:lvlText w:val="◎"/>
      <w:lvlJc w:val="left"/>
      <w:pPr>
        <w:ind w:left="420" w:leftChars="0" w:hanging="420" w:firstLineChars="0"/>
      </w:pPr>
      <w:rPr>
        <w:rFonts w:hint="default" w:ascii="宋体" w:hAnsi="宋体" w:eastAsia="宋体" w:cs="宋体"/>
      </w:rPr>
    </w:lvl>
  </w:abstractNum>
  <w:abstractNum w:abstractNumId="2">
    <w:nsid w:val="E8EEE2B1"/>
    <w:multiLevelType w:val="singleLevel"/>
    <w:tmpl w:val="E8EEE2B1"/>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844E4"/>
    <w:rsid w:val="005246C3"/>
    <w:rsid w:val="026D64DE"/>
    <w:rsid w:val="04585FFC"/>
    <w:rsid w:val="09115D04"/>
    <w:rsid w:val="0D2C38D7"/>
    <w:rsid w:val="0D9C688F"/>
    <w:rsid w:val="0F3F12A4"/>
    <w:rsid w:val="11A80020"/>
    <w:rsid w:val="12431F51"/>
    <w:rsid w:val="169E1A4A"/>
    <w:rsid w:val="181361D1"/>
    <w:rsid w:val="1A0E49BE"/>
    <w:rsid w:val="1C4547FA"/>
    <w:rsid w:val="1CE16EA3"/>
    <w:rsid w:val="21CF7927"/>
    <w:rsid w:val="298C6447"/>
    <w:rsid w:val="2FDB7EDA"/>
    <w:rsid w:val="32072B0C"/>
    <w:rsid w:val="32EB625B"/>
    <w:rsid w:val="36130A69"/>
    <w:rsid w:val="36F524B5"/>
    <w:rsid w:val="39166EC6"/>
    <w:rsid w:val="3AB931FC"/>
    <w:rsid w:val="3BE511A5"/>
    <w:rsid w:val="3C05615B"/>
    <w:rsid w:val="3CB54522"/>
    <w:rsid w:val="42311F2D"/>
    <w:rsid w:val="49B54B76"/>
    <w:rsid w:val="4A70384B"/>
    <w:rsid w:val="4FB17796"/>
    <w:rsid w:val="57362AF5"/>
    <w:rsid w:val="58564257"/>
    <w:rsid w:val="585864D2"/>
    <w:rsid w:val="5B503697"/>
    <w:rsid w:val="5DB44335"/>
    <w:rsid w:val="5F317D52"/>
    <w:rsid w:val="5FD204EA"/>
    <w:rsid w:val="65AB606C"/>
    <w:rsid w:val="685844E4"/>
    <w:rsid w:val="69D70A4F"/>
    <w:rsid w:val="6D4925AC"/>
    <w:rsid w:val="6FEB0C9A"/>
    <w:rsid w:val="70CA5BB6"/>
    <w:rsid w:val="723138C5"/>
    <w:rsid w:val="73F9690F"/>
    <w:rsid w:val="756770D6"/>
    <w:rsid w:val="782000C4"/>
    <w:rsid w:val="787117D3"/>
    <w:rsid w:val="7AA741F3"/>
    <w:rsid w:val="7B1F365F"/>
    <w:rsid w:val="7D6510F6"/>
    <w:rsid w:val="7E611B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4.png"/><Relationship Id="rId7" Type="http://schemas.openxmlformats.org/officeDocument/2006/relationships/image" Target="media/image1.sv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4.svg"/><Relationship Id="rId12" Type="http://schemas.openxmlformats.org/officeDocument/2006/relationships/image" Target="media/image6.png"/><Relationship Id="rId11" Type="http://schemas.openxmlformats.org/officeDocument/2006/relationships/image" Target="media/image3.sv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7240;&#33756;\AppData\Roaming\Kingsoft\office6\templates\download\a53d01b7-b4ad-15cc-080a-3a78c6126b1d\&#26497;&#31616;&#39118;&#19977;&#39029;&#31616;&#21382;&#22871;&#35013;&#23553;&#38754;+&#33258;&#33616;&#20449;.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极简风三页简历套装封面+自荐信.docx</Template>
  <Pages>5</Pages>
  <Words>0</Words>
  <Characters>0</Characters>
  <Lines>0</Lines>
  <Paragraphs>0</Paragraphs>
  <TotalTime>2</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2020-06-17T11:10:00Z</dcterms:created>
  <dc:creator>拖鞋</dc:creator>
  <cp:lastModifiedBy>Administrator</cp:lastModifiedBy>
  <dcterms:modified xsi:type="dcterms:W3CDTF">2021-06-20T16:48:37Z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