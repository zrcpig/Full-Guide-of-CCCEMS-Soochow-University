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3075940</wp:posOffset>
                </wp:positionH>
                <wp:positionV relativeFrom="page">
                  <wp:posOffset>243205</wp:posOffset>
                </wp:positionV>
                <wp:extent cx="3280410" cy="54038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0410" cy="54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2.2pt;margin-top:19.15pt;height:42.55pt;width:258.3pt;mso-position-vertical-relative:page;z-index:251675648;mso-width-relative:page;mso-height-relative:page;" filled="f" stroked="f" coordsize="21600,21600" o:gfxdata="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ITv+zbAAAACwEAAA8AAAAAAAAAAQAgAAAAIgAAAGRy&#10;cy9kb3ducmV2LnhtbFBLAQIUABQAAAAIAIdO4kDvwzmD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2874645</wp:posOffset>
                </wp:positionH>
                <wp:positionV relativeFrom="paragraph">
                  <wp:posOffset>-713105</wp:posOffset>
                </wp:positionV>
                <wp:extent cx="3892550" cy="708660"/>
                <wp:effectExtent l="0" t="0" r="12700" b="1524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7725" y="473075"/>
                          <a:ext cx="3892550" cy="7086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193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6.35pt;margin-top:-56.15pt;height:55.8pt;width:306.5pt;z-index:251674624;v-text-anchor:middle;mso-width-relative:page;mso-height-relative:page;" fillcolor="#E1936D" filled="t" stroked="f" coordsize="21600,21600" arcsize="0.5" o:gfxdata="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moxfntoAAAALAQAADwAAAAAAAAABACAAAAAiAAAAZHJzL2Rvd25yZXYueG1sUEsB&#10;AhQAFAAAAAgAh07iQPUKVxqeAgAADQUAAA4AAAAAAAAAAQAgAAAAKQEAAGRycy9lMm9Eb2MueG1s&#10;UEsFBgAAAAAGAAYAWQEAADk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8099425</wp:posOffset>
                </wp:positionV>
                <wp:extent cx="3876040" cy="1905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6040" cy="1905"/>
                          <a:chOff x="7163" y="19859"/>
                          <a:chExt cx="6104" cy="3"/>
                        </a:xfrm>
                      </wpg:grpSpPr>
                      <wps:wsp>
                        <wps:cNvPr id="38" name="直接连接符 23"/>
                        <wps:cNvCnPr/>
                        <wps:spPr>
                          <a:xfrm>
                            <a:off x="7163" y="19859"/>
                            <a:ext cx="6104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3A495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直接连接符 24"/>
                        <wps:cNvCnPr/>
                        <wps:spPr>
                          <a:xfrm>
                            <a:off x="8966" y="19862"/>
                            <a:ext cx="1027" cy="0"/>
                          </a:xfrm>
                          <a:prstGeom prst="line">
                            <a:avLst/>
                          </a:prstGeom>
                          <a:ln w="44450">
                            <a:solidFill>
                              <a:srgbClr val="E193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0.55pt;margin-top:637.75pt;height:0.15pt;width:305.2pt;z-index:251660288;mso-width-relative:page;mso-height-relative:page;" coordorigin="7163,19859" coordsize="6104,3" o:gfxdata="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Ksb+ZDbAAAADQEAAA8AAAAAAAAAAQAgAAAAIgAAAGRycy9kb3ducmV2LnhtbFBLAQIU&#10;ABQAAAAIAIdO4kDzknulmwIAAL8GAAAOAAAAAAAAAAEAIAAAACoBAABkcnMvZTJvRG9jLnhtbFBL&#10;BQYAAAAABgAGAFkBAAA3BgAAAAA=&#10;">
                <o:lock v:ext="edit" aspectratio="f"/>
                <v:line id="直接连接符 23" o:spid="_x0000_s1026" o:spt="20" style="position:absolute;left:7163;top:19859;height:0;width:6104;" filled="f" stroked="t" coordsize="21600,21600" o:gfxdata="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8yhu62AAAA2wAAAA8A&#10;AAAAAAAAAQAgAAAAIgAAAGRycy9kb3ducmV2LnhtbFBLAQIUABQAAAAIAIdO4kAzLwWeOwAAADkA&#10;AAAQAAAAAAAAAAEAIAAAAAUBAABkcnMvc2hhcGV4bWwueG1sUEsFBgAAAAAGAAYAWwEAAK8DAAAA&#10;AA==&#10;">
                  <v:fill on="f" focussize="0,0"/>
                  <v:stroke color="#3A495E [3204]" miterlimit="8" joinstyle="miter"/>
                  <v:imagedata o:title=""/>
                  <o:lock v:ext="edit" aspectratio="f"/>
                </v:line>
                <v:line id="直接连接符 24" o:spid="_x0000_s1026" o:spt="20" style="position:absolute;left:8966;top:19862;height:0;width:1027;" filled="f" stroked="t" coordsize="21600,21600" o:gfxdata="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ZWShbsAAADb&#10;AAAADwAAAAAAAAABACAAAAAiAAAAZHJzL2Rvd25yZXYueG1sUEsBAhQAFAAAAAgAh07iQDMvBZ47&#10;AAAAOQAAABAAAAAAAAAAAQAgAAAACgEAAGRycy9zaGFwZXhtbC54bWxQSwUGAAAAAAYABgBbAQAA&#10;tAMAAAAA&#10;">
                  <v:fill on="f" focussize="0,0"/>
                  <v:stroke weight="3.5pt" color="#E1936D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2210435</wp:posOffset>
                </wp:positionH>
                <wp:positionV relativeFrom="paragraph">
                  <wp:posOffset>6473825</wp:posOffset>
                </wp:positionV>
                <wp:extent cx="3876040" cy="1905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6040" cy="1905"/>
                          <a:chOff x="7163" y="19859"/>
                          <a:chExt cx="6104" cy="3"/>
                        </a:xfrm>
                      </wpg:grpSpPr>
                      <wps:wsp>
                        <wps:cNvPr id="35" name="直接连接符 23"/>
                        <wps:cNvCnPr/>
                        <wps:spPr>
                          <a:xfrm>
                            <a:off x="7163" y="19859"/>
                            <a:ext cx="6104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3A495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直接连接符 24"/>
                        <wps:cNvCnPr/>
                        <wps:spPr>
                          <a:xfrm>
                            <a:off x="8966" y="19862"/>
                            <a:ext cx="1027" cy="0"/>
                          </a:xfrm>
                          <a:prstGeom prst="line">
                            <a:avLst/>
                          </a:prstGeom>
                          <a:ln w="44450">
                            <a:solidFill>
                              <a:srgbClr val="E193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4.05pt;margin-top:509.75pt;height:0.15pt;width:305.2pt;z-index:251661312;mso-width-relative:page;mso-height-relative:page;" coordorigin="7163,19859" coordsize="6104,3" o:gfxdata="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/bKIX2wAAAA0BAAAPAAAAAAAAAAEAIAAAACIAAABkcnMvZG93bnJldi54bWxQSwECFAAUAAAA&#10;CACHTuJA8Xkal5YCAAC/BgAADgAAAAAAAAABACAAAAAqAQAAZHJzL2Uyb0RvYy54bWxQSwUGAAAA&#10;AAYABgBZAQAAMgYAAAAA&#10;">
                <o:lock v:ext="edit" aspectratio="f"/>
                <v:line id="直接连接符 23" o:spid="_x0000_s1026" o:spt="20" style="position:absolute;left:7163;top:19859;height:0;width:6104;" filled="f" stroked="t" coordsize="21600,21600" o:gfxdata="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zKXC8AAAA&#10;2wAAAA8AAAAAAAAAAQAgAAAAIgAAAGRycy9kb3ducmV2LnhtbFBLAQIUABQAAAAIAIdO4kAzLwWe&#10;OwAAADkAAAAQAAAAAAAAAAEAIAAAAAsBAABkcnMvc2hhcGV4bWwueG1sUEsFBgAAAAAGAAYAWwEA&#10;ALUDAAAAAA==&#10;">
                  <v:fill on="f" focussize="0,0"/>
                  <v:stroke color="#3A495E [3204]" miterlimit="8" joinstyle="miter"/>
                  <v:imagedata o:title=""/>
                  <o:lock v:ext="edit" aspectratio="f"/>
                </v:line>
                <v:line id="直接连接符 24" o:spid="_x0000_s1026" o:spt="20" style="position:absolute;left:8966;top:19862;height:0;width:1027;" filled="f" stroked="t" coordsize="21600,21600" o:gfxdata="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p6eY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3.5pt" color="#E1936D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2517775</wp:posOffset>
                </wp:positionV>
                <wp:extent cx="3876040" cy="190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6040" cy="1905"/>
                          <a:chOff x="7163" y="19859"/>
                          <a:chExt cx="6104" cy="3"/>
                        </a:xfrm>
                      </wpg:grpSpPr>
                      <wps:wsp>
                        <wps:cNvPr id="32" name="直接连接符 23"/>
                        <wps:cNvCnPr/>
                        <wps:spPr>
                          <a:xfrm>
                            <a:off x="7163" y="19859"/>
                            <a:ext cx="6104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3A495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直接连接符 24"/>
                        <wps:cNvCnPr/>
                        <wps:spPr>
                          <a:xfrm>
                            <a:off x="8966" y="19862"/>
                            <a:ext cx="1027" cy="0"/>
                          </a:xfrm>
                          <a:prstGeom prst="line">
                            <a:avLst/>
                          </a:prstGeom>
                          <a:ln w="44450">
                            <a:solidFill>
                              <a:srgbClr val="E193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1.05pt;margin-top:198.25pt;height:0.15pt;width:305.2pt;z-index:251662336;mso-width-relative:page;mso-height-relative:page;" coordorigin="7163,19859" coordsize="6104,3" o:gfxdata="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PQ7vX2gAAAAsBAAAPAAAAAAAAAAEAIAAAACIAAABkcnMvZG93bnJldi54bWxQSwECFAAU&#10;AAAACACHTuJAQl6dOpoCAAC/BgAADgAAAAAAAAABACAAAAApAQAAZHJzL2Uyb0RvYy54bWxQSwUG&#10;AAAAAAYABgBZAQAANQYAAAAA&#10;">
                <o:lock v:ext="edit" aspectratio="f"/>
                <v:line id="直接连接符 23" o:spid="_x0000_s1026" o:spt="20" style="position:absolute;left:7163;top:19859;height:0;width:6104;" filled="f" stroked="t" coordsize="21600,21600" o:gfxdata="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tqxBLsAAADb&#10;AAAADwAAAAAAAAABACAAAAAiAAAAZHJzL2Rvd25yZXYueG1sUEsBAhQAFAAAAAgAh07iQDMvBZ47&#10;AAAAOQAAABAAAAAAAAAAAQAgAAAACgEAAGRycy9zaGFwZXhtbC54bWxQSwUGAAAAAAYABgBbAQAA&#10;tAMAAAAA&#10;">
                  <v:fill on="f" focussize="0,0"/>
                  <v:stroke color="#3A495E [3204]" miterlimit="8" joinstyle="miter"/>
                  <v:imagedata o:title=""/>
                  <o:lock v:ext="edit" aspectratio="f"/>
                </v:line>
                <v:line id="直接连接符 24" o:spid="_x0000_s1026" o:spt="20" style="position:absolute;left:8966;top:19862;height:0;width:1027;" filled="f" stroked="t" coordsize="21600,21600" o:gfxdata="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DdoUvQAA&#10;ANsAAAAPAAAAAAAAAAEAIAAAACIAAABkcnMvZG93bnJldi54bWxQSwECFAAUAAAACACHTuJAMy8F&#10;njsAAAA5AAAAEAAAAAAAAAABACAAAAAMAQAAZHJzL3NoYXBleG1sLnhtbFBLBQYAAAAABgAGAFsB&#10;AAC2AwAAAAA=&#10;">
                  <v:fill on="f" focussize="0,0"/>
                  <v:stroke weight="3.5pt" color="#E1936D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1276985</wp:posOffset>
                </wp:positionH>
                <wp:positionV relativeFrom="page">
                  <wp:posOffset>1356995</wp:posOffset>
                </wp:positionV>
                <wp:extent cx="4912360" cy="88703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2360" cy="8870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.09 - 20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上海XX大学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建筑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学专业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主修课程∶建筑制图、建筑施工技术、建筑结构、建筑构造、建筑工程测量、工程造价电算化、建筑工程项目管理、建筑工程安全管理、建筑 施工组织与管理、建筑经济、建筑 CAD、建筑学等。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.08-20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.08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有限公司               施工员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工作描述∶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主要负责的工作是打平水，混凝土工程，钢筋工程，土方开挖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■ 在这间公司工作，很多时候是要独立完成工作，例如∶混凝土工程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■ 在这期间，因为独立工作，让我得到了迅速成长。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.11-20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.04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XX 建设有限公司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施工员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工作描述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本人负责公司苏州市高新区欣欣地产商品房的项目，本工程规划占面积5万平米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本人负责施工与管理工作。主要从事图纸会审，建筑定位，放线，测量，施工组织，隐蔽工程的验收，以及与相关单位的沟通协调。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  <w:t>获得奖励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年连续2年获得校奖学金一等奖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年获"优秀毕业生"称号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年度"三等奖"学金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工作积极认真，细心负责，熟练运用办公自动化软件，善于在工作中提出问题、发现问题、解决问题，有较强的分析能力，勤奋好学，踏实肯干，动手能力强，认真负责，有很强的社会责任感;坚毅不拔，吃苦耐劳，喜欢和勇于迎接新挑战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0.55pt;margin-top:106.85pt;height:698.45pt;width:386.8pt;mso-position-vertical-relative:page;z-index:251666432;mso-width-relative:page;mso-height-relative:page;" filled="f" stroked="f" coordsize="21600,21600" o:gfxdata="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vc47b2wAAAAwBAAAPAAAAAAAAAAEAIAAAACIAAABk&#10;cnMvZG93bnJldi54bWxQSwECFAAUAAAACACHTuJAMtpYIj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  <w:t>教育背景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.09 - 20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.06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上海XX大学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            建筑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学专业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主修课程∶建筑制图、建筑施工技术、建筑结构、建筑构造、建筑工程测量、工程造价电算化、建筑工程项目管理、建筑工程安全管理、建筑 施工组织与管理、建筑经济、建筑 CAD、建筑学等。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  <w:t>工作经历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.08-20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.08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有限公司               施工员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工作描述∶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■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主要负责的工作是打平水，混凝土工程，钢筋工程，土方开挖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■ 在这间公司工作，很多时候是要独立完成工作，例如∶混凝土工程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■ 在这期间，因为独立工作，让我得到了迅速成长。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.11-20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 xml:space="preserve">.04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XX 建设有限公司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施工员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工作描述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■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本人负责公司苏州市高新区欣欣地产商品房的项目，本工程规划占面积5万平米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■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本人负责施工与管理工作。主要从事图纸会审，建筑定位，放线，测量，施工组织，隐蔽工程的验收，以及与相关单位的沟通协调。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  <w:t>获得奖励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年连续2年获得校奖学金一等奖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年获"优秀毕业生"称号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年度"三等奖"学金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  <w:t>自我评价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工作积极认真，细心负责，熟练运用办公自动化软件，善于在工作中提出问题、发现问题、解决问题，有较强的分析能力，勤奋好学，踏实肯干，动手能力强，认真负责，有很强的社会责任感;坚毅不拔，吃苦耐劳，喜欢和勇于迎接新挑战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2178685</wp:posOffset>
                </wp:positionH>
                <wp:positionV relativeFrom="paragraph">
                  <wp:posOffset>644525</wp:posOffset>
                </wp:positionV>
                <wp:extent cx="3876040" cy="1905"/>
                <wp:effectExtent l="0" t="0" r="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6040" cy="1905"/>
                          <a:chOff x="7163" y="19859"/>
                          <a:chExt cx="6104" cy="3"/>
                        </a:xfrm>
                      </wpg:grpSpPr>
                      <wps:wsp>
                        <wps:cNvPr id="23" name="直接连接符 23"/>
                        <wps:cNvCnPr/>
                        <wps:spPr>
                          <a:xfrm>
                            <a:off x="7163" y="19859"/>
                            <a:ext cx="6104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3A495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直接连接符 24"/>
                        <wps:cNvCnPr/>
                        <wps:spPr>
                          <a:xfrm>
                            <a:off x="8966" y="19862"/>
                            <a:ext cx="1027" cy="0"/>
                          </a:xfrm>
                          <a:prstGeom prst="line">
                            <a:avLst/>
                          </a:prstGeom>
                          <a:ln w="44450">
                            <a:solidFill>
                              <a:srgbClr val="E193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1.55pt;margin-top:50.75pt;height:0.15pt;width:305.2pt;z-index:251664384;mso-width-relative:page;mso-height-relative:page;" coordorigin="7163,19859" coordsize="6104,3" o:gfxdata="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PT3C2zZAAAACwEAAA8AAAAAAAAAAQAgAAAAIgAAAGRycy9kb3ducmV2LnhtbFBLAQIUABQAAAAI&#10;AIdO4kBTATptlwIAAL8GAAAOAAAAAAAAAAEAIAAAACgBAABkcnMvZTJvRG9jLnhtbFBLBQYAAAAA&#10;BgAGAFkBAAAxBgAAAAA=&#10;">
                <o:lock v:ext="edit" aspectratio="f"/>
                <v:line id="_x0000_s1026" o:spid="_x0000_s1026" o:spt="20" style="position:absolute;left:7163;top:19859;height:0;width:6104;" filled="f" stroked="t" coordsize="21600,21600" o:gfxdata="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E+CQrsAAADb&#10;AAAADwAAAAAAAAABACAAAAAiAAAAZHJzL2Rvd25yZXYueG1sUEsBAhQAFAAAAAgAh07iQDMvBZ47&#10;AAAAOQAAABAAAAAAAAAAAQAgAAAACgEAAGRycy9zaGFwZXhtbC54bWxQSwUGAAAAAAYABgBbAQAA&#10;tAMAAAAA&#10;">
                  <v:fill on="f" focussize="0,0"/>
                  <v:stroke color="#3A495E [3204]" miterlimit="8" joinstyle="miter"/>
                  <v:imagedata o:title=""/>
                  <o:lock v:ext="edit" aspectratio="f"/>
                </v:line>
                <v:line id="_x0000_s1026" o:spid="_x0000_s1026" o:spt="20" style="position:absolute;left:8966;top:19862;height:0;width:1027;" filled="f" stroked="t" coordsize="21600,21600" o:gfxdata="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D3UvbsAAADb&#10;AAAADwAAAAAAAAABACAAAAAiAAAAZHJzL2Rvd25yZXYueG1sUEsBAhQAFAAAAAgAh07iQDMvBZ47&#10;AAAAOQAAABAAAAAAAAAAAQAgAAAACgEAAGRycy9zaGFwZXhtbC54bWxQSwUGAAAAAAYABgBbAQAA&#10;tAMAAAAA&#10;">
                  <v:fill on="f" focussize="0,0"/>
                  <v:stroke weight="3.5pt" color="#E1936D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-923925</wp:posOffset>
                </wp:positionH>
                <wp:positionV relativeFrom="paragraph">
                  <wp:posOffset>6739255</wp:posOffset>
                </wp:positionV>
                <wp:extent cx="1948815" cy="284416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815" cy="284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二级建造师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安全员证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语言能力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大学英语四级证书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普通话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二级甲等证书；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计算机能力∶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全国计算机二级证书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熟练掌握word、excel等日常办公软件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2.75pt;margin-top:530.65pt;height:223.95pt;width:153.45pt;z-index:251663360;mso-width-relative:page;mso-height-relative:page;" filled="f" stroked="f" coordsize="21600,21600" o:gfxdata="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aUFMit4AAAAOAQAADwAAAAAAAAABACAAAAAi&#10;AAAAZHJzL2Rvd25yZXYueG1sUEsBAhQAFAAAAAgAh07iQD60Ta09AgAAaQQAAA4AAAAAAAAAAQAg&#10;AAAAL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专业能力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二级建造师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安全员证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语言能力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大学英语四级证书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普通话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二级甲等证书；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计算机能力∶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全国计算机二级证书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熟练掌握word、excel等日常办公软件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-971550</wp:posOffset>
                </wp:positionH>
                <wp:positionV relativeFrom="page">
                  <wp:posOffset>7195185</wp:posOffset>
                </wp:positionV>
                <wp:extent cx="914400" cy="45275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6.5pt;margin-top:566.55pt;height:35.65pt;width:72pt;mso-position-vertical-relative:page;z-index:251670528;mso-width-relative:page;mso-height-relative:page;" filled="f" stroked="f" coordsize="21600,21600" o:gfxdata="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qQY7LdAAAADQEAAA8AAAAAAAAAAQAgAAAAIgAAAGRy&#10;cy9kb3ducmV2LnhtbFBLAQIUABQAAAAIAIdO4kCG7GVOOQIAAGcEAAAOAAAAAAAAAAEAIAAAACw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-1152525</wp:posOffset>
                </wp:positionH>
                <wp:positionV relativeFrom="page">
                  <wp:posOffset>7602855</wp:posOffset>
                </wp:positionV>
                <wp:extent cx="2422525" cy="0"/>
                <wp:effectExtent l="0" t="0" r="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2525" cy="0"/>
                          <a:chOff x="16542" y="6364"/>
                          <a:chExt cx="3815" cy="0"/>
                        </a:xfrm>
                      </wpg:grpSpPr>
                      <wps:wsp>
                        <wps:cNvPr id="14" name="直接连接符 7"/>
                        <wps:cNvCnPr/>
                        <wps:spPr>
                          <a:xfrm>
                            <a:off x="16542" y="6364"/>
                            <a:ext cx="38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直接连接符 8"/>
                        <wps:cNvCnPr/>
                        <wps:spPr>
                          <a:xfrm>
                            <a:off x="16735" y="6364"/>
                            <a:ext cx="1779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193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.75pt;margin-top:598.65pt;height:0pt;width:190.75pt;mso-position-vertical-relative:page;z-index:251671552;mso-width-relative:page;mso-height-relative:page;" coordorigin="16542,6364" coordsize="3815,0" o:gfxdata="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U6WzU2QAAAA4BAAAPAAAA&#10;AAAAAAEAIAAAACIAAABkcnMvZG93bnJldi54bWxQSwECFAAUAAAACACHTuJA83VvGIYCAAC6BgAA&#10;DgAAAAAAAAABACAAAAAoAQAAZHJzL2Uyb0RvYy54bWxQSwUGAAAAAAYABgBZAQAAIAYAAAAA&#10;">
                <o:lock v:ext="edit" aspectratio="f"/>
                <v:line id="直接连接符 7" o:spid="_x0000_s1026" o:spt="20" style="position:absolute;left:16542;top:6364;height:0;width:3815;" filled="f" stroked="t" coordsize="21600,21600" o:gfxdata="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PQhGb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FFFFFF [3212]" miterlimit="8" joinstyle="miter"/>
                  <v:imagedata o:title=""/>
                  <o:lock v:ext="edit" aspectratio="f"/>
                </v:line>
                <v:line id="直接连接符 8" o:spid="_x0000_s1026" o:spt="20" style="position:absolute;left:16735;top:6364;height:0;width:1779;" filled="f" stroked="t" coordsize="21600,21600" o:gfxdata="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vVn8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E1936D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-916305</wp:posOffset>
                </wp:positionH>
                <wp:positionV relativeFrom="page">
                  <wp:posOffset>4093845</wp:posOffset>
                </wp:positionV>
                <wp:extent cx="914400" cy="45275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2.15pt;margin-top:322.35pt;height:35.65pt;width:72pt;mso-position-vertical-relative:page;z-index:251665408;mso-width-relative:page;mso-height-relative:page;" filled="f" stroked="f" coordsize="21600,21600" o:gfxdata="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g/sO32wAAAAoBAAAPAAAAAAAAAAEAIAAAACIAAABkcnMv&#10;ZG93bnJldi54bWxQSwECFAAUAAAACACHTuJAm3rhmjkCAABnBAAADgAAAAAAAAABACAAAAAq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-937895</wp:posOffset>
                </wp:positionH>
                <wp:positionV relativeFrom="paragraph">
                  <wp:posOffset>3650615</wp:posOffset>
                </wp:positionV>
                <wp:extent cx="1948815" cy="247713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815" cy="2477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出生年月∶199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.10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政治面貌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团员                 民族∶ 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住址∶ 上海市               电话∶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123-456-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890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学历∶ 本科                 邮箱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123@1234.com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3.85pt;margin-top:287.45pt;height:195.05pt;width:153.45pt;z-index:251672576;mso-width-relative:page;mso-height-relative:page;" filled="f" stroked="f" coordsize="21600,21600" o:gfxdata="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IAUfndAAAADAEAAA8AAAAAAAAAAQAgAAAA&#10;IgAAAGRycy9kb3ducmV2LnhtbFBLAQIUABQAAAAIAIdO4kC1d3DaPwIAAGk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出生年月∶199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.10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政治面貌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团员                 民族∶ 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住址∶ 上海市               电话∶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123-456-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890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学历∶ 本科                 邮箱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123@1234.com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-1111885</wp:posOffset>
                </wp:positionH>
                <wp:positionV relativeFrom="page">
                  <wp:posOffset>4486910</wp:posOffset>
                </wp:positionV>
                <wp:extent cx="2422525" cy="0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2525" cy="0"/>
                          <a:chOff x="16542" y="6364"/>
                          <a:chExt cx="3815" cy="0"/>
                        </a:xfrm>
                      </wpg:grpSpPr>
                      <wps:wsp>
                        <wps:cNvPr id="7" name="直接连接符 7"/>
                        <wps:cNvCnPr/>
                        <wps:spPr>
                          <a:xfrm>
                            <a:off x="16542" y="6364"/>
                            <a:ext cx="38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16735" y="6364"/>
                            <a:ext cx="1779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193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7.55pt;margin-top:353.3pt;height:0pt;width:190.75pt;mso-position-vertical-relative:page;z-index:251673600;mso-width-relative:page;mso-height-relative:page;" coordorigin="16542,6364" coordsize="3815,0" o:gfxdata="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77DnetoAAAAMAQAADwAA&#10;AAAAAAABACAAAAAiAAAAZHJzL2Rvd25yZXYueG1sUEsBAhQAFAAAAAgAh07iQA6hMVSGAgAAuAYA&#10;AA4AAAAAAAAAAQAgAAAAKQEAAGRycy9lMm9Eb2MueG1sUEsFBgAAAAAGAAYAWQEAACEGAAAAAA==&#10;">
                <o:lock v:ext="edit" aspectratio="f"/>
                <v:line id="_x0000_s1026" o:spid="_x0000_s1026" o:spt="20" style="position:absolute;left:16542;top:6364;height:0;width:3815;" filled="f" stroked="t" coordsize="21600,21600" o:gfxdata="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llKIb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FFFFFF [3212]" miterlimit="8" joinstyle="miter"/>
                  <v:imagedata o:title=""/>
                  <o:lock v:ext="edit" aspectratio="f"/>
                </v:line>
                <v:line id="_x0000_s1026" o:spid="_x0000_s1026" o:spt="20" style="position:absolute;left:16735;top:6364;height:0;width:1779;" filled="f" stroked="t" coordsize="21600,21600" o:gfxdata="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ZKc/ugAAANo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E1936D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-1123315</wp:posOffset>
                </wp:positionH>
                <wp:positionV relativeFrom="page">
                  <wp:posOffset>3444875</wp:posOffset>
                </wp:positionV>
                <wp:extent cx="2171065" cy="35877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065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建筑类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8.45pt;margin-top:271.25pt;height:28.25pt;width:170.95pt;mso-position-vertical-relative:page;z-index:251669504;mso-width-relative:page;mso-height-relative:page;" filled="f" stroked="f" coordsize="21600,21600" o:gfxdata="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gimXe90AAAAMAQAADwAAAAAAAAABACAAAAAi&#10;AAAAZHJzL2Rvd25yZXYueG1sUEsBAhQAFAAAAAgAh07iQK6CWC8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∶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建筑类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-628015</wp:posOffset>
                </wp:positionH>
                <wp:positionV relativeFrom="page">
                  <wp:posOffset>2909570</wp:posOffset>
                </wp:positionV>
                <wp:extent cx="1170305" cy="53340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30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45pt;margin-top:229.1pt;height:42pt;width:92.15pt;mso-position-vertical-relative:page;z-index:251668480;mso-width-relative:page;mso-height-relative:page;" filled="f" stroked="f" coordsize="21600,21600" o:gfxdata="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36FeHcAAAACgEAAA8AAAAAAAAAAQAgAAAAIgAAAGRy&#10;cy9kb3ducmV2LnhtbFBLAQIUABQAAAAIAIdO4kABHh1WOgIAAGg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-953770</wp:posOffset>
            </wp:positionH>
            <wp:positionV relativeFrom="page">
              <wp:posOffset>859790</wp:posOffset>
            </wp:positionV>
            <wp:extent cx="1877695" cy="1877695"/>
            <wp:effectExtent l="72390" t="72390" r="88265" b="88265"/>
            <wp:wrapNone/>
            <wp:docPr id="5" name="图片 5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187769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-1138555</wp:posOffset>
                </wp:positionH>
                <wp:positionV relativeFrom="paragraph">
                  <wp:posOffset>-917575</wp:posOffset>
                </wp:positionV>
                <wp:extent cx="2298700" cy="10721975"/>
                <wp:effectExtent l="0" t="0" r="6350" b="31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9280" y="1425575"/>
                          <a:ext cx="2298700" cy="10721975"/>
                        </a:xfrm>
                        <a:prstGeom prst="rect">
                          <a:avLst/>
                        </a:prstGeom>
                        <a:solidFill>
                          <a:srgbClr val="3A495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65pt;margin-top:-72.25pt;height:844.25pt;width:181pt;z-index:251659264;v-text-anchor:middle;mso-width-relative:page;mso-height-relative:page;" fillcolor="#3A495E" filled="t" stroked="f" coordsize="21600,21600" o:gfxdata="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6t02H2gAAAA4BAAAPAAAAAAAAAAEAIAAAACIA&#10;AABkcnMvZG93bnJldi54bWxQSwECFAAUAAAACACHTuJA5HkbyXkCAADYBAAADgAAAAAAAAABACAA&#10;AAAp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zM2ZkOTUwY2ZmNDJhZmE5NmJmMDRiMDI4MzIwYjcifQ=="/>
  </w:docVars>
  <w:rsids>
    <w:rsidRoot w:val="305152D7"/>
    <w:rsid w:val="01BD492E"/>
    <w:rsid w:val="0A540984"/>
    <w:rsid w:val="305152D7"/>
    <w:rsid w:val="49E125D7"/>
    <w:rsid w:val="4DF6148B"/>
    <w:rsid w:val="4FF31FB7"/>
    <w:rsid w:val="6248070D"/>
    <w:rsid w:val="690765C8"/>
    <w:rsid w:val="79F3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cs="宋体" w:eastAsiaTheme="minorEastAsia"/>
      <w:color w:val="000000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a622c1b0-9873-592a-f81f-472136027eec\&#24314;&#31569;&#31867;&#23703;&#20301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建筑类岗位求职简历.docx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2023-10-27T16:40:00Z</dcterms:created>
  <dc:creator>Administrator</dc:creator>
  <cp:lastModifiedBy>郭襄</cp:lastModifiedBy>
  <dcterms:modified xsi:type="dcterms:W3CDTF">2023-10-27T16:40:47Z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D157004D36AD4C21A376BA4C27280D1D_11</vt:lpwstr>
  </property>
</Properties>
</file>