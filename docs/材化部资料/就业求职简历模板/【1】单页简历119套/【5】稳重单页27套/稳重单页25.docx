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4914265</wp:posOffset>
            </wp:positionH>
            <wp:positionV relativeFrom="paragraph">
              <wp:posOffset>-385445</wp:posOffset>
            </wp:positionV>
            <wp:extent cx="956310" cy="1340485"/>
            <wp:effectExtent l="9525" t="9525" r="24765" b="2159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3404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6087745</wp:posOffset>
                </wp:positionH>
                <wp:positionV relativeFrom="paragraph">
                  <wp:posOffset>-779780</wp:posOffset>
                </wp:positionV>
                <wp:extent cx="120650" cy="120650"/>
                <wp:effectExtent l="0" t="0" r="12700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1206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9.35pt;margin-top:-61.4pt;height:9.5pt;width:9.5pt;z-index:251683840;v-text-anchor:middle;mso-width-relative:page;mso-height-relative:page;" fillcolor="#6076B4 [3204]" filled="t" stroked="f" coordsize="21600,21600" o:gfxdata="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1jjzTXAAAADQEAAA8AAAAAAAAAAQAgAAAAIgAAAGRycy9kb3ducmV2LnhtbFBLAQIU&#10;ABQAAAAIAIdO4kDLEv+T9AEAAN4DAAAOAAAAAAAAAAEAIAAAACYBAABkcnMvZTJvRG9jLnhtbFBL&#10;BQYAAAAABgAGAFkBAACM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-851535</wp:posOffset>
                </wp:positionV>
                <wp:extent cx="2399030" cy="250190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83.1pt;margin-top:-67.05pt;height:19.7pt;width:188.9pt;z-index:251684864;mso-width-relative:page;mso-height-relative:page;" filled="f" stroked="f" coordsize="21600,21600" o:gfxdata="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QXWjd0AAAAMAQAADwAAAAAAAAABACAAAAAi&#10;AAAAZHJzL2Rvd25yZXYueG1sUEsBAhQAFAAAAAgAh07iQBiasQk+AgAAZw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10160</wp:posOffset>
                </wp:positionV>
                <wp:extent cx="5396230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9.7pt;margin-top:0.8pt;height:69.9pt;width:424.9pt;z-index:251682816;mso-width-relative:page;mso-height-relative:page;" filled="f" stroked="f" coordsize="21600,21600" o:gfxdata="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T8XpHZAAAACQEAAA8AAAAAAAAAAQAgAAAA&#10;IgAAAGRycy9kb3ducmV2LnhtbFBLAQIUABQAAAAIAIdO4kCED0IWQwIAAHU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22岁 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应届生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北京市朝阳区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-6518910</wp:posOffset>
                </wp:positionH>
                <wp:positionV relativeFrom="paragraph">
                  <wp:posOffset>4258945</wp:posOffset>
                </wp:positionV>
                <wp:extent cx="10700385" cy="300990"/>
                <wp:effectExtent l="0" t="0" r="3810" b="571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496695" y="671195"/>
                          <a:ext cx="10700385" cy="30099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3.3pt;margin-top:335.35pt;height:23.7pt;width:842.55pt;rotation:5898240f;z-index:251659264;v-text-anchor:middle;mso-width-relative:page;mso-height-relative:page;" fillcolor="#6076B4 [3204]" filled="t" stroked="f" coordsize="21600,21600" o:gfxdata="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p0a+t0AAAANAQAADwAAAAAAAAABACAAAAAiAAAA&#10;ZHJzL2Rvd25yZXYueG1sUEsBAhQAFAAAAAgAh07iQD2Mss10AgAA0AQAAA4AAAAAAAAAAQAgAAAA&#10;LAEAAGRycy9lMm9Eb2MueG1sUEsFBgAAAAAGAAYAWQEAABIGAAAAAA=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-1194435</wp:posOffset>
                </wp:positionH>
                <wp:positionV relativeFrom="paragraph">
                  <wp:posOffset>-575310</wp:posOffset>
                </wp:positionV>
                <wp:extent cx="7641590" cy="471170"/>
                <wp:effectExtent l="17145" t="17145" r="18415" b="26035"/>
                <wp:wrapNone/>
                <wp:docPr id="2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590" cy="4711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34925">
                          <a:solidFill>
                            <a:schemeClr val="bg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margin-left:-94.05pt;margin-top:-45.3pt;height:37.1pt;width:601.7pt;z-index:251660288;mso-width-relative:page;mso-height-relative:page;" fillcolor="#6076B4 [3204]" filled="t" stroked="t" coordsize="21600,21600" o:gfxdata="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E8f+N2AAAAA0BAAAPAAAAAAAAAAEAIAAA&#10;ACIAAABkcnMvZG93bnJldi54bWxQSwECFAAUAAAACACHTuJAi7Ep5dMBAACaAwAADgAAAAAAAAAB&#10;ACAAAAAnAQAAZHJzL2Uyb0RvYy54bWxQSwUGAAAAAAYABgBZAQAAbAUAAAAA&#10;">
                <v:fill on="t" focussize="0,0"/>
                <v:stroke weight="2.75pt" color="#FFFFFF [3212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-428625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5.25pt;margin-top:-33.75pt;height:24.3pt;width:148.6pt;z-index:251681792;mso-width-relative:page;mso-height-relative:page;" filled="f" stroked="f" coordsize="21600,21600" o:gfxdata="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VgfF83AAAAAsBAAAPAAAAAAAAAAEAIAAAACIAAABk&#10;cnMvZG93bnJldi54bWxQSwECFAAUAAAACACHTuJAFQrIW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-664845</wp:posOffset>
                </wp:positionH>
                <wp:positionV relativeFrom="paragraph">
                  <wp:posOffset>-565785</wp:posOffset>
                </wp:positionV>
                <wp:extent cx="1139190" cy="45275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2.35pt;margin-top:-44.55pt;height:35.65pt;width:89.7pt;z-index:251680768;mso-width-relative:page;mso-height-relative:page;" filled="f" stroked="f" coordsize="21600,21600" o:gfxdata="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osg9PaAAAACwEAAA8AAAAAAAAAAQAgAAAAIgAAAGRy&#10;cy9kb3ducmV2LnhtbFBLAQIUABQAAAAIAIdO4kDSkweaPAIAAGY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  <w:lang w:eastAsia="zh-CN"/>
        </w:rPr>
      </w:pPr>
      <w:bookmarkStart w:id="0" w:name="_GoBack"/>
      <w:bookmarkEnd w:id="0"/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-521970</wp:posOffset>
                </wp:positionH>
                <wp:positionV relativeFrom="paragraph">
                  <wp:posOffset>7908290</wp:posOffset>
                </wp:positionV>
                <wp:extent cx="175260" cy="148590"/>
                <wp:effectExtent l="0" t="0" r="15240" b="381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859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41.1pt;margin-top:622.7pt;height:11.7pt;width:13.8pt;z-index:251670528;v-text-anchor:middle;mso-width-relative:page;mso-height-relative:page;" fillcolor="#6076B4 [3204]" filled="t" stroked="f" coordsize="606768,503202" o:gfxdata="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3597,116584;163964,116584;175260,128117;163964,139651;73597,139651;62301,128117;73597,116584;20782,107644;25865,110816;29197,117794;36708,118890;41282,122811;39870,128751;34392,134172;35635,141381;35804,142823;30157,148590;27503,147897;20782,144264;14062,147897;11408,148590;8133,147436;5874,141842;7173,134172;1695,128751;283,122811;4857,118890;12368,117794;15700,110816;20782,107644;73597,62719;163964,62719;175260,74253;163964,85786;73597,85786;62301,74253;73597,62719;20782,53801;25865,57029;29197,64003;36708,65099;41282,69018;39870,74955;34392,80373;35635,87578;35804,88961;30157,94725;27503,94091;20782,90460;14062,94091;11408,94725;8133,93630;5874,87981;7173,80373;1695,74955;283,69018;4857,65099;12368,64003;15700,57029;20782,53801;73597,8939;163964,8939;175260,20472;163964,32006;73597,32006;62301,20472;73597,8939;20782,0;25865,3227;29197,10144;36708,11297;41282,15216;39870,21096;34392,26514;35635,33776;35804,35160;30157,40924;27503,40232;20782,36658;14062,40232;11408,40924;8133,39828;5874,34180;7173,26514;1695,21096;283,15216;4857,11297;12368,10144;15700,3227;2078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-514985</wp:posOffset>
                </wp:positionH>
                <wp:positionV relativeFrom="paragraph">
                  <wp:posOffset>6151880</wp:posOffset>
                </wp:positionV>
                <wp:extent cx="167640" cy="184785"/>
                <wp:effectExtent l="0" t="0" r="3810" b="5715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84785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40.55pt;margin-top:484.4pt;height:14.55pt;width:13.2pt;z-index:251669504;v-text-anchor:middle;mso-width-relative:page;mso-height-relative:page;" fillcolor="#6076B4 [3204]" filled="t" stroked="f" coordsize="557453,606706" o:gfxdata="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4098,116401;35311,136645;60466,140488;67986,147741;46871,181950;36462,181436;26159,160624;5982,160624;1004,151233;142240,114424;166623,151232;161671,160623;141464,160623;131186,181436;120774,181950;99201,147037;105706,140487;130865,136644;142240,114424;83106,45971;106990,70129;83106,94286;59222,70129;83106,45971;83098,33887;47259,70128;83098,106370;118936,70128;83098,33887;83098,0;99826,11611;103573,12856;123861,13397;130632,32750;132961,35971;149046,48448;143613,67638;143613,72619;149046,91809;132961,104286;130632,107534;123861,126860;103573,127401;99826,128646;83098,140257;66370,128646;62622,127401;42335,126860;35563,107507;33261,104286;17149,91809;22903,72131;22903,68126;17149,48448;33261,35971;35563,32750;42335,13397;62622,12856;66370,11638;8309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-512445</wp:posOffset>
                </wp:positionH>
                <wp:positionV relativeFrom="paragraph">
                  <wp:posOffset>4449445</wp:posOffset>
                </wp:positionV>
                <wp:extent cx="163830" cy="142875"/>
                <wp:effectExtent l="0" t="0" r="7620" b="952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4287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40.35pt;margin-top:350.35pt;height:11.25pt;width:12.9pt;z-index:251667456;v-text-anchor:middle;mso-width-relative:page;mso-height-relative:page;" fillcolor="#6076B4 [3204]" filled="t" stroked="f" coordsize="10000,8569" o:gfxdata="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63830,38682;163830,74430;0,74430;0,38682;4275,28178;14597,23826;46773,23826;46773,8920;49329,2617;55538,0;108209,0;114418,2617;116974,8920;116974,23826;149150,23826;159472,28178;163830,38682;163830,83334;163830,128018;159554,138523;149232,142875;14646,142875;4325,138523;16,128018;16,83334;61436,83334;61436,98240;63172,102425;67301,104192;96545,104192;100657,102425;102393,98240;102393,83334;163830,83334;58536,23776;105326,23776;105326,11871;58536,11871;58536,23776;93628,83334;93628,95255;70201,95255;70201,83334;93628,83334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-544195</wp:posOffset>
                </wp:positionH>
                <wp:positionV relativeFrom="paragraph">
                  <wp:posOffset>1016000</wp:posOffset>
                </wp:positionV>
                <wp:extent cx="218440" cy="139700"/>
                <wp:effectExtent l="0" t="0" r="10160" b="1270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" cy="13970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42.85pt;margin-top:80pt;height:11pt;width:17.2pt;z-index:251668480;v-text-anchor:middle;mso-width-relative:page;mso-height-relative:page;" fillcolor="#6076B4 [3204]" filled="t" stroked="f" coordsize="604718,382112" o:gfxdata="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7766,76165;56416,76165;94511,90989;107987,93230;122884,90530;156659,76165;177298,76165;177298,99263;165586,117248;118961,137588;95592,137588;49422,117248;37766,99263;108719,1;120708,1718;209968,33836;212697,41823;212811,41823;212811,98993;218440,117494;202748,117494;208206,99165;208206,44007;120424,81411;96829,81813;4896,46018;4953,36882;96772,1948;108719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-516255</wp:posOffset>
                </wp:positionH>
                <wp:positionV relativeFrom="paragraph">
                  <wp:posOffset>2722880</wp:posOffset>
                </wp:positionV>
                <wp:extent cx="166370" cy="157480"/>
                <wp:effectExtent l="0" t="0" r="5080" b="1397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5748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40.65pt;margin-top:214.4pt;height:12.4pt;width:13.1pt;z-index:251678720;v-text-anchor:middle;mso-width-relative:page;mso-height-relative:page;" fillcolor="#6076B4 [3204]" filled="t" stroked="f" coordsize="608697,568475" o:gfxdata="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15036,134393;161008,134393;166370,139799;166370,141614;161008,147019;114445,147019;90328,156489;87698,157480;87698,145988;89675,142233;115036,134393;5363,134393;51346,134393;76713,142233;78691,145988;78691,157480;76020,156469;51346,147019;5363,147019;0,141614;0,139799;5363,134393;115036,8288;119908,8288;119908,45100;123109,53560;129409,60617;136687,63898;143985,60617;150264,53560;153485,45100;153485,8288;161008,8288;166370,13694;166370,122025;161008,127431;115036,127431;87698,137892;87698,18729;115036,8288;5363,8288;51346,8288;78691,18729;78691,137892;51346,127431;5363,127431;0,122025;0,13694;5363,8288;132384,0;140988,0;146350,5425;146350,8293;146350,45096;144963,48727;138684,55783;136686,56670;134709,55783;128409,48727;127043,45096;127043,8293;127043,5425;132384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4355465</wp:posOffset>
                </wp:positionV>
                <wp:extent cx="190182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Experience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342.95pt;height:26.6pt;width:149.75pt;z-index:251664384;mso-width-relative:page;mso-height-relative:page;" filled="f" stroked="f" coordsize="21600,21600" o:gfxdata="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+V1md0AAAALAQAADwAAAAAAAAABACAAAAAiAAAA&#10;ZHJzL2Rvd25yZXYueG1sUEsBAhQAFAAAAAgAh07iQPgZdqA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Experience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7813040</wp:posOffset>
                </wp:positionV>
                <wp:extent cx="190182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Evaluation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615.2pt;height:26.6pt;width:149.75pt;z-index:251666432;mso-width-relative:page;mso-height-relative:page;" filled="f" stroked="f" coordsize="21600,21600" o:gfxdata="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o44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CRDI9wAAAANAQAADwAAAAAAAAABACAAAAAiAAAA&#10;ZHJzL2Rvd25yZXYueG1sUEsBAhQAFAAAAAgAh07iQLrp/Fk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Evaluation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2634615</wp:posOffset>
                </wp:positionV>
                <wp:extent cx="190182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校园经历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University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207.45pt;height:26.6pt;width:149.75pt;z-index:251675648;mso-width-relative:page;mso-height-relative:page;" filled="f" stroked="f" coordsize="21600,21600" o:gfxdata="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3drF9wAAAALAQAADwAAAAAAAAABACAAAAAiAAAA&#10;ZHJzL2Rvd25yZXYueG1sUEsBAhQAFAAAAAgAh07iQP1OKN4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校园经历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University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-258445</wp:posOffset>
                </wp:positionH>
                <wp:positionV relativeFrom="paragraph">
                  <wp:posOffset>923290</wp:posOffset>
                </wp:positionV>
                <wp:extent cx="166941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Education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35pt;margin-top:72.7pt;height:26.6pt;width:131.45pt;z-index:251663360;mso-width-relative:page;mso-height-relative:page;" filled="f" stroked="f" coordsize="21600,21600" o:gfxdata="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qto5tsAAAALAQAADwAAAAAAAAABACAAAAAiAAAA&#10;ZHJzL2Rvd25yZXYueG1sUEsBAhQAFAAAAAgAh07iQCxcoH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Education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8129270</wp:posOffset>
                </wp:positionV>
                <wp:extent cx="64293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640.1pt;height:0pt;width:506.25pt;z-index:251689984;mso-width-relative:page;mso-height-relative:page;" filled="f" stroked="t" coordsize="21600,21600" o:gfxdata="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UGa1Z2gAAAA0BAAAPAAAAAAAAAAEAIAAAACIAAABkcnMvZG93bnJldi54bWxQSwECFAAUAAAA&#10;CACHTuJABL1DP+wBAAC/AwAADgAAAAAAAAABACAAAAApAQAAZHJzL2Uyb0RvYy54bWxQSwUGAAAA&#10;AAYABgBZAQAAhwUAAAAA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6397625</wp:posOffset>
                </wp:positionV>
                <wp:extent cx="642937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503.75pt;height:0pt;width:506.25pt;z-index:251688960;mso-width-relative:page;mso-height-relative:page;" filled="f" stroked="t" coordsize="21600,21600" o:gfxdata="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tJvOrNoAAAANAQAADwAAAAAAAAABACAAAAAiAAAAZHJzL2Rvd25yZXYueG1sUEsBAhQAFAAA&#10;AAgAh07iQPZ+zjntAQAAvwMAAA4AAAAAAAAAAQAgAAAAKQEAAGRycy9lMm9Eb2MueG1sUEsFBgAA&#10;AAAGAAYAWQEAAIgFAAAAAA=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4677410</wp:posOffset>
                </wp:positionV>
                <wp:extent cx="6429375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368.3pt;height:0pt;width:506.25pt;z-index:251687936;mso-width-relative:page;mso-height-relative:page;" filled="f" stroked="t" coordsize="21600,21600" o:gfxdata="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a6JjCtoAAAALAQAADwAAAAAAAAABACAAAAAiAAAAZHJzL2Rvd25yZXYueG1sUEsBAhQAFAAA&#10;AAgAh07iQNoTfHTtAQAAvwMAAA4AAAAAAAAAAQAgAAAAKQEAAGRycy9lMm9Eb2MueG1sUEsFBgAA&#10;AAAGAAYAWQEAAIgFAAAAAA=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2952115</wp:posOffset>
                </wp:positionV>
                <wp:extent cx="642937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232.45pt;height:0pt;width:506.25pt;z-index:251686912;mso-width-relative:page;mso-height-relative:page;" filled="f" stroked="t" coordsize="21600,21600" o:gfxdata="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zC/ZrbAAAACwEAAA8AAAAAAAAAAQAgAAAAIgAAAGRycy9kb3ducmV2LnhtbFBLAQIUABQA&#10;AAAIAIdO4kBfFhJP7QEAAL8DAAAOAAAAAAAAAAEAIAAAACoBAABkcnMvZTJvRG9jLnhtbFBLBQYA&#10;AAAABgAGAFkBAACJBQAAAAA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1238250</wp:posOffset>
                </wp:positionV>
                <wp:extent cx="642937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79755" y="2350770"/>
                          <a:ext cx="64293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3.1pt;margin-top:97.5pt;height:0pt;width:506.25pt;z-index:251685888;mso-width-relative:page;mso-height-relative:page;" filled="f" stroked="t" coordsize="21600,21600" o:gfxdata="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fpS6PZAAAACwEAAA8AAAAAAAAAAQAgAAAAIgAAAGRycy9kb3ducmV2Lnht&#10;bFBLAQIUABQAAAAIAIdO4kBpWlcQ+AEAAMoDAAAOAAAAAAAAAAEAIAAAACgBAABkcnMvZTJvRG9j&#10;LnhtbFBLBQYAAAAABgAGAFkBAACSBQAAAAA=&#10;">
                <v:fill on="f" focussize="0,0"/>
                <v:stroke weight="1.25pt" color="#BFBFBF [241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ragraph">
                  <wp:posOffset>6079490</wp:posOffset>
                </wp:positionV>
                <wp:extent cx="190182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6076B4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Expertise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6076B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75pt;margin-top:478.7pt;height:26.6pt;width:149.75pt;z-index:251665408;mso-width-relative:page;mso-height-relative:page;" filled="f" stroked="f" coordsize="21600,21600" o:gfxdata="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0tfsDcAAAADAEAAA8AAAAAAAAAAQAgAAAAIgAA&#10;AGRycy9kb3ducmV2LnhtbFBLAQIUABQAAAAIAIdO4kC4dmCS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6076B4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Expertise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6076B4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1278255</wp:posOffset>
                </wp:positionV>
                <wp:extent cx="670242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242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100.65pt;height:25.2pt;width:527.75pt;z-index:251671552;mso-width-relative:page;mso-height-relative:page;" filled="f" stroked="f" coordsize="21600,21600" o:gfxdata="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JcmOF2QAAAAsBAAAPAAAAAAAAAAEAIAAAACIAAABkcnMvZG93bnJldi54bWxQ&#10;SwECFAAUAAAACACHTuJARR/keb0BAABfAwAADgAAAAAAAAABACAAAAAo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1613535</wp:posOffset>
                </wp:positionV>
                <wp:extent cx="6620510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05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127.05pt;height:79.2pt;width:521.3pt;z-index:251672576;mso-width-relative:page;mso-height-relative:page;" filled="f" stroked="f" coordsize="21600,21600" o:gfxdata="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Ikz1JfZAAAACwEAAA8AAAAAAAAAAQAgAAAAIgAAAGRycy9kb3ducmV2LnhtbFBL&#10;AQIUABQAAAAIAIdO4kA/VF7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2993390</wp:posOffset>
                </wp:positionV>
                <wp:extent cx="66274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235.7pt;height:25.2pt;width:521.85pt;z-index:251676672;mso-width-relative:page;mso-height-relative:page;" filled="f" stroked="f" coordsize="21600,21600" o:gfxdata="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TLQ2DZAAAACwEAAA8AAAAAAAAAAQAgAAAAIgAAAGRycy9kb3ducmV2LnhtbFBL&#10;AQIUABQAAAAIAIdO4kDkGP9Y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3325495</wp:posOffset>
                </wp:positionV>
                <wp:extent cx="6614795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7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261.85pt;height:79.2pt;width:520.85pt;z-index:251677696;mso-width-relative:page;mso-height-relative:page;" filled="f" stroked="f" coordsize="21600,21600" o:gfxdata="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8dH+LaAAAACwEAAA8AAAAAAAAAAQAgAAAAIgAAAGRycy9kb3ducmV2Lnht&#10;bFBLAQIUABQAAAAIAIdO4kBhpBl7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4709160</wp:posOffset>
                </wp:positionV>
                <wp:extent cx="667385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5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370.8pt;height:25.2pt;width:525.5pt;z-index:251673600;mso-width-relative:page;mso-height-relative:page;" filled="f" stroked="f" coordsize="21600,21600" o:gfxdata="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2DCqa2AAAAAsBAAAPAAAAAAAAAAEAIAAAACIAAABkcnMvZG93bnJldi54bWxQSwEC&#10;FAAUAAAACACHTuJAoEAdz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404040" w:themeColor="text1" w:themeTint="BF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5038090</wp:posOffset>
                </wp:positionV>
                <wp:extent cx="6599555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396.7pt;height:97.2pt;width:519.65pt;z-index:251674624;mso-width-relative:page;mso-height-relative:page;" filled="f" stroked="f" coordsize="21600,21600" o:gfxdata="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YLp27YAAAACwEAAA8AAAAAAAAAAQAgAAAAIgAAAGRycy9kb3ducmV2LnhtbFBL&#10;AQIUABQAAAAIAIdO4kA4x8zB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6477635</wp:posOffset>
                </wp:positionV>
                <wp:extent cx="6591300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30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510.05pt;height:61.2pt;width:519pt;z-index:251679744;mso-width-relative:page;mso-height-relative:page;" filled="f" stroked="f" coordsize="21600,21600" o:gfxdata="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VXhE+2gAAAA0BAAAPAAAAAAAAAAEAIAAAACIAAABkcnMvZG93bnJldi54bWxQ&#10;SwECFAAUAAAACACHTuJAG5I0iL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8215630</wp:posOffset>
                </wp:positionV>
                <wp:extent cx="663130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30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7pt;margin-top:646.9pt;height:63.3pt;width:522.15pt;z-index:251662336;mso-width-relative:page;mso-height-relative:page;" filled="f" stroked="f" coordsize="21600,21600" o:gfxdata="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w+Nu3AAAAA0BAAAPAAAAAAAAAAEAIAAAACIA&#10;AABkcnMvZG93bnJldi54bWxQSwECFAAUAAAACACHTuJAF4kt1z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2B56DCE-022E-4303-8093-44FA80505E2C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3C07E669-7FD3-41A0-970B-1C6C5A85C20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3" w:fontKey="{87D36CAE-2D37-41B1-9676-8E7E35CA95F0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E62ABB7-801C-402B-B6D1-3F1C0D1F0D8B}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5" w:fontKey="{09D69567-56A9-4BC3-A0A8-D695A5EADEFE}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  <w:embedRegular r:id="rId6" w:fontKey="{6A45C2F7-8F72-4219-B170-893E83B09833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7" w:fontKey="{E0542ABB-88A6-4CE5-B5FB-023A4357064D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8" w:fontKey="{2B4014DD-08E3-41BA-8603-32335A534775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9" w:fontKey="{12CB76BE-8C66-4EAB-8749-3D02BEBFD1D3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7A23409B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18D76F1"/>
    <w:rsid w:val="22397A5D"/>
    <w:rsid w:val="25781D74"/>
    <w:rsid w:val="25894239"/>
    <w:rsid w:val="28647AE3"/>
    <w:rsid w:val="29910562"/>
    <w:rsid w:val="2AA9555C"/>
    <w:rsid w:val="2AC72D5E"/>
    <w:rsid w:val="2CC73098"/>
    <w:rsid w:val="2CD63616"/>
    <w:rsid w:val="34DB0BD9"/>
    <w:rsid w:val="388C61E0"/>
    <w:rsid w:val="3BF769C5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947A25"/>
    <w:rsid w:val="6AD06270"/>
    <w:rsid w:val="6C384C57"/>
    <w:rsid w:val="6E6839AE"/>
    <w:rsid w:val="6EF327D0"/>
    <w:rsid w:val="70383C45"/>
    <w:rsid w:val="70B0200B"/>
    <w:rsid w:val="717C4ECA"/>
    <w:rsid w:val="748F1B72"/>
    <w:rsid w:val="7514722C"/>
    <w:rsid w:val="75C36A6F"/>
    <w:rsid w:val="79C255C7"/>
    <w:rsid w:val="7A23409B"/>
    <w:rsid w:val="7A264494"/>
    <w:rsid w:val="7A64780F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f6c9bf3-1be5-6a5a-c837-6fd5e7b37976\java&#24320;&#21457;&#24212;&#23626;&#29983;&#36719;&#20214;&#24037;&#31243;&#24072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java开发应届生软件工程师求职简历.docx</Template>
  <Pages>2</Pages>
  <Words>0</Words>
  <Characters>0</Characters>
  <Lines>1</Lines>
  <Paragraphs>1</Paragraphs>
  <TotalTime>9</TotalTime>
  <ScaleCrop>false</ScaleCrop>
  <LinksUpToDate>false</LinksUpToDate>
  <CharactersWithSpaces>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2023-10-27T16:53:00Z</dcterms:created>
  <dc:creator>Administrator</dc:creator>
  <cp:lastModifiedBy>郭襄</cp:lastModifiedBy>
  <dcterms:modified xsi:type="dcterms:W3CDTF">2023-10-27T16:54:46Z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EFBCD0B4B77A433C85A81E1D6960E6E8_11</vt:lpwstr>
  </property>
</Properties>
</file>